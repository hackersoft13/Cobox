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:rsidR="00B0688D" w:rsidRDefault="00B0688D" w:rsidP="007057F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0EBECED" wp14:editId="05ED2807">
                      <wp:extent cx="3696236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0688D" w:rsidRPr="002E0194" w:rsidRDefault="00D76820" w:rsidP="002E019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EBEC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" filled="f" stroked="f" strokeweight=".5pt">
                      <v:textbox>
                        <w:txbxContent>
                          <w:p w:rsidR="00B0688D" w:rsidRPr="002E0194" w:rsidRDefault="00D76820" w:rsidP="002E019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31"/>
      </w:tblGrid>
      <w:tr w:rsidR="00B0688D" w:rsidTr="00B0688D">
        <w:trPr>
          <w:trHeight w:val="2043"/>
        </w:trPr>
        <w:tc>
          <w:tcPr>
            <w:tcW w:w="4572" w:type="dxa"/>
          </w:tcPr>
          <w:p w:rsidR="00B0688D" w:rsidRDefault="00B0688D" w:rsidP="007057F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7625458B" wp14:editId="0EE9DDC2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0688D" w:rsidRPr="00D76820" w:rsidRDefault="00D76820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r w:rsidRPr="00D76820"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5458B" id="Zone de texte 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" filled="f" stroked="f" strokeweight=".5pt">
                      <v:textbox>
                        <w:txbxContent>
                          <w:p w:rsidR="00B0688D" w:rsidRPr="00D76820" w:rsidRDefault="00D76820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r w:rsidRPr="00D76820"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3CED237C" wp14:editId="0D820D18">
                      <wp:extent cx="3575714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0688D" w:rsidRPr="007057F4" w:rsidRDefault="00D76820" w:rsidP="007057F4">
                                  <w:r>
                                    <w:rPr>
                                      <w:lang w:bidi="fr-FR"/>
                                    </w:rPr>
                                    <w:t xml:space="preserve">Github : </w:t>
                                  </w:r>
                                </w:p>
                                <w:p w:rsidR="00B0688D" w:rsidRPr="00B0688D" w:rsidRDefault="00B0688D" w:rsidP="007057F4">
                                  <w:r w:rsidRPr="007057F4">
                                    <w:rPr>
                                      <w:lang w:bidi="fr-FR"/>
                                    </w:rPr>
                                    <w:t xml:space="preserve">Site web : </w:t>
                                  </w:r>
                                  <w:r w:rsidR="00D76820">
                                    <w:rPr>
                                      <w:lang w:bidi="fr-FR"/>
                                    </w:rPr>
                                    <w:t>cobox.paulitow.fr</w:t>
                                  </w:r>
                                </w:p>
                                <w:p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ED237C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" filled="f" stroked="f" strokeweight=".5pt">
                      <v:textbox>
                        <w:txbxContent>
                          <w:p w:rsidR="00B0688D" w:rsidRPr="007057F4" w:rsidRDefault="00D76820" w:rsidP="007057F4">
                            <w:r>
                              <w:rPr>
                                <w:lang w:bidi="fr-FR"/>
                              </w:rPr>
                              <w:t xml:space="preserve">Github : </w:t>
                            </w:r>
                          </w:p>
                          <w:p w:rsidR="00B0688D" w:rsidRPr="00B0688D" w:rsidRDefault="00B0688D" w:rsidP="007057F4">
                            <w:r w:rsidRPr="007057F4">
                              <w:rPr>
                                <w:lang w:bidi="fr-FR"/>
                              </w:rPr>
                              <w:t xml:space="preserve">Site web : </w:t>
                            </w:r>
                            <w:r w:rsidR="00D76820">
                              <w:rPr>
                                <w:lang w:bidi="fr-FR"/>
                              </w:rPr>
                              <w:t>cobox.paulitow.fr</w:t>
                            </w:r>
                          </w:p>
                          <w:p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:rsidTr="0051019E">
        <w:trPr>
          <w:trHeight w:val="1080"/>
        </w:trPr>
        <w:tc>
          <w:tcPr>
            <w:tcW w:w="5449" w:type="dxa"/>
            <w:vAlign w:val="center"/>
          </w:tcPr>
          <w:p w:rsidR="0051019E" w:rsidRDefault="0051019E" w:rsidP="0051019E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15142945" wp14:editId="0F228A97">
                      <wp:extent cx="3248168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1019E" w:rsidRPr="004F2231" w:rsidRDefault="007E1D98" w:rsidP="0051019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:rsidR="0051019E" w:rsidRPr="007057F4" w:rsidRDefault="007E1D98" w:rsidP="0051019E"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 w:rsidR="0051019E" w:rsidRPr="007057F4" w:rsidRDefault="0051019E" w:rsidP="0051019E"/>
                                <w:p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142945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" filled="f" stroked="f" strokeweight=".5pt">
                      <v:textbox>
                        <w:txbxContent>
                          <w:p w:rsidR="0051019E" w:rsidRPr="004F2231" w:rsidRDefault="007E1D98" w:rsidP="005101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:rsidR="0051019E" w:rsidRPr="007057F4" w:rsidRDefault="007E1D98" w:rsidP="0051019E"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 w:rsidR="0051019E" w:rsidRPr="007057F4" w:rsidRDefault="0051019E" w:rsidP="0051019E"/>
                          <w:p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:rsidR="0051019E" w:rsidRDefault="007E1D98" w:rsidP="0051019E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389538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3C95" w:rsidRDefault="002E0194" w:rsidP="007057F4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2F65B899" wp14:editId="6C679FB8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5E674363" wp14:editId="3A911C62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6BFAB942" wp14:editId="0CA21B21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41F78818" wp14:editId="502CE905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fr-FR"/>
        </w:rPr>
        <w:br w:type="page"/>
      </w:r>
    </w:p>
    <w:sdt>
      <w:sdtPr>
        <w:id w:val="21114698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8"/>
          <w:szCs w:val="22"/>
        </w:rPr>
      </w:sdtEndPr>
      <w:sdtContent>
        <w:p w:rsidR="00F376A2" w:rsidRDefault="00F376A2">
          <w:pPr>
            <w:pStyle w:val="En-ttedetabledesmatires"/>
            <w:framePr w:wrap="around"/>
          </w:pPr>
          <w:r>
            <w:t>Table des matières</w:t>
          </w:r>
        </w:p>
        <w:p w:rsidR="008B11C2" w:rsidRDefault="00F376A2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986830" w:history="1">
            <w:r w:rsidR="008B11C2" w:rsidRPr="00623433">
              <w:rPr>
                <w:rStyle w:val="Lienhypertexte"/>
                <w:noProof/>
              </w:rPr>
              <w:t>1.</w:t>
            </w:r>
            <w:r w:rsidR="008B11C2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8B11C2" w:rsidRPr="00623433">
              <w:rPr>
                <w:rStyle w:val="Lienhypertexte"/>
                <w:noProof/>
              </w:rPr>
              <w:t>Présentation</w:t>
            </w:r>
            <w:r w:rsidR="008B11C2">
              <w:rPr>
                <w:noProof/>
                <w:webHidden/>
              </w:rPr>
              <w:tab/>
            </w:r>
            <w:r w:rsidR="008B11C2">
              <w:rPr>
                <w:noProof/>
                <w:webHidden/>
              </w:rPr>
              <w:fldChar w:fldCharType="begin"/>
            </w:r>
            <w:r w:rsidR="008B11C2">
              <w:rPr>
                <w:noProof/>
                <w:webHidden/>
              </w:rPr>
              <w:instrText xml:space="preserve"> PAGEREF _Toc24986830 \h </w:instrText>
            </w:r>
            <w:r w:rsidR="008B11C2">
              <w:rPr>
                <w:noProof/>
                <w:webHidden/>
              </w:rPr>
            </w:r>
            <w:r w:rsidR="008B11C2">
              <w:rPr>
                <w:noProof/>
                <w:webHidden/>
              </w:rPr>
              <w:fldChar w:fldCharType="separate"/>
            </w:r>
            <w:r w:rsidR="008B11C2">
              <w:rPr>
                <w:noProof/>
                <w:webHidden/>
              </w:rPr>
              <w:t>2</w:t>
            </w:r>
            <w:r w:rsidR="008B11C2">
              <w:rPr>
                <w:noProof/>
                <w:webHidden/>
              </w:rPr>
              <w:fldChar w:fldCharType="end"/>
            </w:r>
          </w:hyperlink>
        </w:p>
        <w:p w:rsidR="008B11C2" w:rsidRDefault="008B11C2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4986831" w:history="1">
            <w:r w:rsidRPr="00623433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_Toc24986831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1C2" w:rsidRDefault="008B11C2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4986832" w:history="1">
            <w:r w:rsidRPr="00623433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23433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_Toc24986832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1C2" w:rsidRDefault="008B11C2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4986833" w:history="1">
            <w:r w:rsidRPr="00623433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623433">
              <w:rPr>
                <w:rStyle w:val="Lienhypertexte"/>
                <w:noProof/>
              </w:rPr>
              <w:t>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_Toc24986833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1C2" w:rsidRDefault="008B11C2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4986834" w:history="1">
            <w:r w:rsidRPr="00623433">
              <w:rPr>
                <w:rStyle w:val="Lienhypertexte"/>
                <w:noProof/>
              </w:rPr>
              <w:t>2.1. 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_Toc24986834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6A2" w:rsidRDefault="00F376A2">
          <w:r>
            <w:rPr>
              <w:bCs/>
            </w:rPr>
            <w:fldChar w:fldCharType="end"/>
          </w:r>
        </w:p>
      </w:sdtContent>
    </w:sdt>
    <w:p w:rsidR="004F2231" w:rsidRDefault="004F2231">
      <w:pPr>
        <w:spacing w:after="200"/>
        <w:rPr>
          <w:bCs/>
        </w:rPr>
      </w:pPr>
      <w:r>
        <w:rPr>
          <w:lang w:bidi="fr-FR"/>
        </w:rPr>
        <w:br w:type="page"/>
      </w:r>
    </w:p>
    <w:p w:rsidR="007E1D98" w:rsidRDefault="007E1D98" w:rsidP="007E1D98">
      <w:pPr>
        <w:pStyle w:val="Titre1"/>
        <w:framePr w:wrap="around"/>
        <w:numPr>
          <w:ilvl w:val="0"/>
          <w:numId w:val="22"/>
        </w:numPr>
      </w:pPr>
      <w:bookmarkStart w:id="0" w:name="_Toc24986830"/>
      <w:r>
        <w:lastRenderedPageBreak/>
        <w:t>Présentation</w:t>
      </w:r>
      <w:bookmarkEnd w:id="0"/>
    </w:p>
    <w:p w:rsidR="007E1D98" w:rsidRDefault="007E1D98" w:rsidP="007E1D98">
      <w:pPr>
        <w:pStyle w:val="Titre2"/>
        <w:framePr w:wrap="around"/>
      </w:pPr>
      <w:bookmarkStart w:id="1" w:name="_Toc24986831"/>
      <w:r>
        <w:t xml:space="preserve">1.1 </w:t>
      </w:r>
      <w:r w:rsidR="00CE5A2F">
        <w:t>Besoins</w:t>
      </w:r>
      <w:bookmarkEnd w:id="1"/>
    </w:p>
    <w:p w:rsidR="007E1D98" w:rsidRDefault="007E1D98" w:rsidP="007E1D98">
      <w:pPr>
        <w:pStyle w:val="Contenu"/>
        <w:framePr w:hSpace="0" w:wrap="auto" w:vAnchor="margin" w:hAnchor="text" w:yAlign="inline"/>
      </w:pPr>
    </w:p>
    <w:p w:rsidR="007E1D98" w:rsidRDefault="007E1D98" w:rsidP="007E1D98">
      <w:pPr>
        <w:pStyle w:val="Contenu"/>
        <w:framePr w:hSpace="0" w:wrap="auto" w:vAnchor="margin" w:hAnchor="text" w:yAlign="inline"/>
      </w:pPr>
    </w:p>
    <w:p w:rsidR="007E1D98" w:rsidRDefault="007E1D98" w:rsidP="007E1D98">
      <w:pPr>
        <w:pStyle w:val="Contenu"/>
        <w:framePr w:hSpace="0" w:wrap="auto" w:vAnchor="margin" w:hAnchor="text" w:yAlign="inline"/>
      </w:pPr>
    </w:p>
    <w:p w:rsidR="007E1D98" w:rsidRPr="007E1D98" w:rsidRDefault="007E1D98" w:rsidP="007E1D98">
      <w:pPr>
        <w:pStyle w:val="Contenu"/>
        <w:framePr w:hSpace="0" w:wrap="auto" w:vAnchor="margin" w:hAnchor="text" w:yAlign="inline"/>
      </w:pPr>
      <w:r>
        <w:t>Le but de ce projet est de concevoir une solution de domotique personnelle pour le contrôle et la supervision de différents éléments au seins d’</w:t>
      </w:r>
      <w:r>
        <w:t>un foyer.</w:t>
      </w:r>
    </w:p>
    <w:p w:rsidR="007E1D98" w:rsidRDefault="007E1D98" w:rsidP="007E1D98">
      <w:pPr>
        <w:rPr>
          <w:b w:val="0"/>
        </w:rPr>
      </w:pPr>
    </w:p>
    <w:p w:rsidR="00CE5A2F" w:rsidRDefault="007E1D98" w:rsidP="007E1D98">
      <w:pPr>
        <w:rPr>
          <w:b w:val="0"/>
        </w:rPr>
      </w:pPr>
      <w:r w:rsidRPr="007E1D98">
        <w:rPr>
          <w:b w:val="0"/>
        </w:rPr>
        <w:t>Cette solution se décomposera en une centrale domotique, et X clients. Les clients étant les actionneurs / capteurs.</w:t>
      </w:r>
    </w:p>
    <w:p w:rsidR="00CE5A2F" w:rsidRDefault="00CE5A2F" w:rsidP="007E1D98">
      <w:pPr>
        <w:rPr>
          <w:b w:val="0"/>
        </w:rPr>
      </w:pPr>
    </w:p>
    <w:p w:rsidR="00CE5A2F" w:rsidRDefault="00CE5A2F" w:rsidP="007E1D98">
      <w:pPr>
        <w:rPr>
          <w:b w:val="0"/>
        </w:rPr>
      </w:pPr>
      <w:r>
        <w:rPr>
          <w:b w:val="0"/>
        </w:rPr>
        <w:t>A ce jours les besoins concernant la centrale sont :</w:t>
      </w:r>
    </w:p>
    <w:p w:rsidR="00CE5A2F" w:rsidRDefault="00CE5A2F" w:rsidP="00CE5A2F">
      <w:pPr>
        <w:pStyle w:val="Paragraphedeliste"/>
        <w:numPr>
          <w:ilvl w:val="0"/>
          <w:numId w:val="23"/>
        </w:numPr>
        <w:rPr>
          <w:b w:val="0"/>
        </w:rPr>
      </w:pPr>
      <w:r>
        <w:rPr>
          <w:b w:val="0"/>
        </w:rPr>
        <w:t>Être capable d’acquérir et d’envoyer des informations à ses actionneurs en mode serveur via Wifi / Ethernet</w:t>
      </w:r>
    </w:p>
    <w:p w:rsidR="00CE5A2F" w:rsidRDefault="00CE5A2F" w:rsidP="00CE5A2F">
      <w:pPr>
        <w:pStyle w:val="Paragraphedeliste"/>
        <w:numPr>
          <w:ilvl w:val="0"/>
          <w:numId w:val="23"/>
        </w:numPr>
        <w:rPr>
          <w:b w:val="0"/>
        </w:rPr>
      </w:pPr>
      <w:r>
        <w:rPr>
          <w:b w:val="0"/>
        </w:rPr>
        <w:t>Être capable d’afficher de manière claire les mesures des différents éléments supervisés par la centrale</w:t>
      </w:r>
    </w:p>
    <w:p w:rsidR="00CE5A2F" w:rsidRDefault="00CE5A2F" w:rsidP="00CE5A2F">
      <w:pPr>
        <w:rPr>
          <w:b w:val="0"/>
        </w:rPr>
      </w:pPr>
    </w:p>
    <w:p w:rsidR="00CE5A2F" w:rsidRDefault="00CE5A2F" w:rsidP="00CE5A2F">
      <w:pPr>
        <w:rPr>
          <w:b w:val="0"/>
        </w:rPr>
      </w:pPr>
      <w:r>
        <w:rPr>
          <w:b w:val="0"/>
        </w:rPr>
        <w:t>Et concernant la partie client :</w:t>
      </w:r>
    </w:p>
    <w:p w:rsidR="00CE5A2F" w:rsidRDefault="00CE5A2F" w:rsidP="00525D61">
      <w:pPr>
        <w:pStyle w:val="Paragraphedeliste"/>
        <w:numPr>
          <w:ilvl w:val="0"/>
          <w:numId w:val="23"/>
        </w:numPr>
        <w:rPr>
          <w:b w:val="0"/>
        </w:rPr>
      </w:pPr>
      <w:r w:rsidRPr="00CE5A2F">
        <w:rPr>
          <w:b w:val="0"/>
        </w:rPr>
        <w:t xml:space="preserve">Être capable </w:t>
      </w:r>
      <w:r w:rsidRPr="00CE5A2F">
        <w:rPr>
          <w:b w:val="0"/>
        </w:rPr>
        <w:t xml:space="preserve">d’acquérir et d’envoyer des informations </w:t>
      </w:r>
      <w:r>
        <w:rPr>
          <w:b w:val="0"/>
        </w:rPr>
        <w:t>à la centrale en mode client via Wifi / Ethernet</w:t>
      </w:r>
    </w:p>
    <w:p w:rsidR="00CE5A2F" w:rsidRDefault="00CE5A2F" w:rsidP="00525D61">
      <w:pPr>
        <w:pStyle w:val="Paragraphedeliste"/>
        <w:numPr>
          <w:ilvl w:val="0"/>
          <w:numId w:val="23"/>
        </w:numPr>
        <w:rPr>
          <w:b w:val="0"/>
        </w:rPr>
      </w:pPr>
      <w:r>
        <w:rPr>
          <w:b w:val="0"/>
        </w:rPr>
        <w:t>Piloter le</w:t>
      </w:r>
      <w:r w:rsidR="001D1A91">
        <w:rPr>
          <w:b w:val="0"/>
        </w:rPr>
        <w:t>s actionneurs via des GPIOs</w:t>
      </w:r>
    </w:p>
    <w:p w:rsidR="001D1A91" w:rsidRPr="00CE5A2F" w:rsidRDefault="001D1A91" w:rsidP="00525D61">
      <w:pPr>
        <w:pStyle w:val="Paragraphedeliste"/>
        <w:numPr>
          <w:ilvl w:val="0"/>
          <w:numId w:val="23"/>
        </w:numPr>
        <w:rPr>
          <w:b w:val="0"/>
        </w:rPr>
      </w:pPr>
      <w:r>
        <w:rPr>
          <w:b w:val="0"/>
        </w:rPr>
        <w:t>Acquérir des informations via des capteurs (Température / humidité…)</w:t>
      </w:r>
    </w:p>
    <w:p w:rsidR="00CE5A2F" w:rsidRDefault="00CE5A2F" w:rsidP="007E1D98">
      <w:pPr>
        <w:rPr>
          <w:b w:val="0"/>
        </w:rPr>
      </w:pPr>
    </w:p>
    <w:p w:rsidR="00CE5A2F" w:rsidRPr="00CE5A2F" w:rsidRDefault="00CE5A2F" w:rsidP="007E1D98">
      <w:pPr>
        <w:rPr>
          <w:b w:val="0"/>
        </w:rPr>
      </w:pPr>
    </w:p>
    <w:p w:rsidR="00F376A2" w:rsidRDefault="00F376A2" w:rsidP="007E1D98">
      <w:pPr>
        <w:rPr>
          <w:b w:val="0"/>
        </w:rPr>
      </w:pPr>
    </w:p>
    <w:p w:rsidR="00F376A2" w:rsidRDefault="00F376A2" w:rsidP="00F376A2">
      <w:r>
        <w:br w:type="page"/>
      </w:r>
    </w:p>
    <w:p w:rsidR="001F0AF0" w:rsidRDefault="00F376A2" w:rsidP="00F376A2">
      <w:pPr>
        <w:pStyle w:val="Titre2"/>
        <w:framePr w:wrap="around"/>
        <w:numPr>
          <w:ilvl w:val="1"/>
          <w:numId w:val="22"/>
        </w:numPr>
      </w:pPr>
      <w:bookmarkStart w:id="2" w:name="_Toc24986832"/>
      <w:r>
        <w:t>Contrainte</w:t>
      </w:r>
      <w:bookmarkEnd w:id="2"/>
    </w:p>
    <w:p w:rsidR="00F376A2" w:rsidRDefault="00F376A2" w:rsidP="00F376A2"/>
    <w:p w:rsidR="00F376A2" w:rsidRDefault="00F376A2" w:rsidP="00F376A2"/>
    <w:p w:rsidR="00F376A2" w:rsidRDefault="00F376A2" w:rsidP="00F376A2"/>
    <w:p w:rsidR="00F376A2" w:rsidRDefault="00F376A2" w:rsidP="00F376A2">
      <w:pPr>
        <w:rPr>
          <w:b w:val="0"/>
        </w:rPr>
      </w:pPr>
      <w:r>
        <w:rPr>
          <w:b w:val="0"/>
        </w:rPr>
        <w:t>Les contraintes de ce projet ont été définies en accord avec notre professeur et sont susceptibles d’être modifiées avec l’évolution du présent document.</w:t>
      </w:r>
    </w:p>
    <w:p w:rsidR="00F376A2" w:rsidRDefault="00F376A2" w:rsidP="00F376A2">
      <w:pPr>
        <w:rPr>
          <w:b w:val="0"/>
        </w:rPr>
      </w:pP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085069" w:rsidRPr="00085069" w:rsidTr="007E5DC4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085069" w:rsidRPr="00085069" w:rsidTr="007E5DC4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085069" w:rsidRPr="00085069" w:rsidTr="007E5DC4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7E5DC4" w:rsidRPr="00085069" w:rsidTr="007E5DC4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7E5DC4" w:rsidRPr="00085069" w:rsidRDefault="007E5DC4" w:rsidP="007E5DC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085069" w:rsidRPr="00085069" w:rsidTr="007E5DC4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085069" w:rsidRPr="00085069" w:rsidTr="007E5DC4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085069" w:rsidRPr="00085069" w:rsidTr="007E5DC4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5069" w:rsidRPr="00085069" w:rsidRDefault="00085069" w:rsidP="00085069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 w:rsidRPr="00085069"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:rsidR="00085069" w:rsidRPr="00F376A2" w:rsidRDefault="00085069" w:rsidP="00F376A2">
      <w:pPr>
        <w:rPr>
          <w:b w:val="0"/>
        </w:rPr>
      </w:pPr>
    </w:p>
    <w:p w:rsidR="008B11C2" w:rsidRDefault="008B11C2" w:rsidP="001F0AF0">
      <w:pPr>
        <w:spacing w:after="200"/>
      </w:pPr>
    </w:p>
    <w:p w:rsidR="008B11C2" w:rsidRDefault="008B11C2" w:rsidP="008B11C2">
      <w:r>
        <w:br w:type="page"/>
      </w:r>
    </w:p>
    <w:p w:rsidR="007057F4" w:rsidRDefault="008B11C2" w:rsidP="008B11C2">
      <w:pPr>
        <w:pStyle w:val="Titre1"/>
        <w:framePr w:wrap="around"/>
        <w:numPr>
          <w:ilvl w:val="0"/>
          <w:numId w:val="22"/>
        </w:numPr>
      </w:pPr>
      <w:bookmarkStart w:id="3" w:name="_Toc24986833"/>
      <w:r>
        <w:t>Solutions</w:t>
      </w:r>
      <w:bookmarkEnd w:id="3"/>
    </w:p>
    <w:p w:rsidR="008B11C2" w:rsidRDefault="008B11C2" w:rsidP="008B11C2">
      <w:pPr>
        <w:pStyle w:val="Titre2"/>
        <w:framePr w:wrap="around"/>
      </w:pPr>
      <w:bookmarkStart w:id="4" w:name="_Toc24986834"/>
      <w:r>
        <w:t>2.1. Matériel</w:t>
      </w:r>
      <w:bookmarkEnd w:id="4"/>
    </w:p>
    <w:p w:rsidR="008B11C2" w:rsidRDefault="008B11C2" w:rsidP="008B11C2"/>
    <w:p w:rsidR="008B11C2" w:rsidRDefault="008B11C2" w:rsidP="008B11C2"/>
    <w:p w:rsidR="009359CF" w:rsidRDefault="009359CF" w:rsidP="008B11C2"/>
    <w:p w:rsidR="009359CF" w:rsidRPr="009359CF" w:rsidRDefault="009359CF" w:rsidP="008B11C2">
      <w:pPr>
        <w:rPr>
          <w:b w:val="0"/>
        </w:rPr>
      </w:pPr>
      <w:r w:rsidRPr="009359CF">
        <w:rPr>
          <w:b w:val="0"/>
        </w:rPr>
        <w:t>Ci-dessous sont détaillées les solutions matérielles pour répondre aux besoins</w:t>
      </w:r>
    </w:p>
    <w:p w:rsidR="008B11C2" w:rsidRDefault="008B11C2" w:rsidP="008B11C2"/>
    <w:p w:rsidR="008B11C2" w:rsidRDefault="008B11C2" w:rsidP="008B11C2">
      <w:pPr>
        <w:pStyle w:val="Titre3"/>
      </w:pPr>
      <w:r>
        <w:t>2.1.1. Centrale</w:t>
      </w:r>
    </w:p>
    <w:p w:rsidR="008B11C2" w:rsidRDefault="008B11C2" w:rsidP="008B11C2"/>
    <w:p w:rsidR="008B11C2" w:rsidRDefault="008B11C2" w:rsidP="008B11C2">
      <w:pPr>
        <w:rPr>
          <w:b w:val="0"/>
        </w:rPr>
      </w:pPr>
      <w:r>
        <w:rPr>
          <w:b w:val="0"/>
        </w:rPr>
        <w:t>Pour répondre à l’ensemble des besoins et dans le but d’améliorer constamment le produit, le choix d’une RaspBerry Pi est retenue pour la centrale domotique.</w:t>
      </w:r>
    </w:p>
    <w:p w:rsidR="008B11C2" w:rsidRDefault="008B11C2" w:rsidP="008B11C2">
      <w:pPr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1D034F" wp14:editId="4914DAB8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B11C2" w:rsidRPr="00B45287" w:rsidRDefault="008B11C2" w:rsidP="008B11C2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F4E5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D034F"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" stroked="f">
                <v:textbox style="mso-fit-shape-to-text:t" inset="0,0,0,0">
                  <w:txbxContent>
                    <w:p w:rsidR="008B11C2" w:rsidRPr="00B45287" w:rsidRDefault="008B11C2" w:rsidP="008B11C2">
                      <w:pPr>
                        <w:pStyle w:val="Lgende"/>
                        <w:jc w:val="center"/>
                        <w:rPr>
                          <w:noProof/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F4E5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398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11C2" w:rsidRDefault="008B11C2" w:rsidP="008B11C2">
      <w:pPr>
        <w:rPr>
          <w:b w:val="0"/>
        </w:rPr>
      </w:pPr>
      <w:r>
        <w:rPr>
          <w:b w:val="0"/>
        </w:rPr>
        <w:t>La version de RaspBerry Pi retenue est model 3 B+. L’architecture logicielle étant semblable entre les versions, le produit pourra être amené à migrer de plateforme vers une version 4 model</w:t>
      </w:r>
      <w:bookmarkStart w:id="5" w:name="_GoBack"/>
      <w:bookmarkEnd w:id="5"/>
      <w:r>
        <w:rPr>
          <w:b w:val="0"/>
        </w:rPr>
        <w:t xml:space="preserve"> B.</w:t>
      </w:r>
    </w:p>
    <w:p w:rsidR="008B11C2" w:rsidRDefault="008B11C2" w:rsidP="008B11C2">
      <w:pPr>
        <w:rPr>
          <w:b w:val="0"/>
        </w:rPr>
      </w:pPr>
    </w:p>
    <w:p w:rsidR="008B11C2" w:rsidRDefault="008B11C2" w:rsidP="008B11C2">
      <w:pPr>
        <w:rPr>
          <w:b w:val="0"/>
        </w:rPr>
      </w:pPr>
    </w:p>
    <w:p w:rsidR="004F4E5D" w:rsidRDefault="004F4E5D" w:rsidP="008B11C2">
      <w:pPr>
        <w:rPr>
          <w:b w:val="0"/>
        </w:rPr>
      </w:pPr>
    </w:p>
    <w:p w:rsidR="008B11C2" w:rsidRDefault="008B11C2" w:rsidP="008B11C2">
      <w:pPr>
        <w:pStyle w:val="Titre3"/>
      </w:pPr>
      <w:r>
        <w:t xml:space="preserve">2.1.2. </w:t>
      </w:r>
      <w:r w:rsidR="004F4E5D">
        <w:t>Actionneur</w:t>
      </w:r>
    </w:p>
    <w:p w:rsidR="004F4E5D" w:rsidRDefault="004F4E5D" w:rsidP="004F4E5D"/>
    <w:p w:rsidR="004F4E5D" w:rsidRDefault="004F4E5D" w:rsidP="004F4E5D">
      <w:pPr>
        <w:rPr>
          <w:b w:val="0"/>
        </w:rPr>
      </w:pPr>
      <w:r w:rsidRPr="004F4E5D">
        <w:rPr>
          <w:b w:val="0"/>
        </w:rPr>
        <w:t>Pour répondre</w:t>
      </w:r>
      <w:r>
        <w:rPr>
          <w:b w:val="0"/>
        </w:rPr>
        <w:t xml:space="preserve"> aux besoins de l’actionneurs et dans un but de faible consommation, le choix d’un ESP8266 est retenu. Le modèle en question est le Weemod D1 mini.</w:t>
      </w:r>
    </w:p>
    <w:p w:rsidR="004F4E5D" w:rsidRDefault="004F4E5D" w:rsidP="004F4E5D">
      <w:pPr>
        <w:rPr>
          <w:b w:val="0"/>
        </w:rPr>
      </w:pPr>
    </w:p>
    <w:p w:rsidR="004F4E5D" w:rsidRDefault="004F4E5D" w:rsidP="004F4E5D">
      <w:pPr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B73BC4E" wp14:editId="120BB5F5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4E5D" w:rsidRPr="006C5831" w:rsidRDefault="004F4E5D" w:rsidP="004F4E5D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3BC4E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" stroked="f">
                <v:textbox style="mso-fit-shape-to-text:t" inset="0,0,0,0">
                  <w:txbxContent>
                    <w:p w:rsidR="004F4E5D" w:rsidRPr="006C5831" w:rsidRDefault="004F4E5D" w:rsidP="004F4E5D">
                      <w:pPr>
                        <w:pStyle w:val="Lgende"/>
                        <w:jc w:val="center"/>
                        <w:rPr>
                          <w:noProof/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</w:rPr>
        <w:t>Le Weemos D1 mini possède 8 entrées-sorties numérique ainsi qu’un port analogique.</w:t>
      </w:r>
    </w:p>
    <w:p w:rsidR="004F4E5D" w:rsidRDefault="004F4E5D" w:rsidP="004F4E5D">
      <w:pPr>
        <w:rPr>
          <w:b w:val="0"/>
        </w:rPr>
      </w:pPr>
    </w:p>
    <w:p w:rsidR="004F4E5D" w:rsidRDefault="004F4E5D" w:rsidP="004F4E5D">
      <w:pPr>
        <w:rPr>
          <w:b w:val="0"/>
        </w:rPr>
      </w:pPr>
      <w:r>
        <w:rPr>
          <w:b w:val="0"/>
        </w:rPr>
        <w:t>Pour répondre aux besoin de communication, cette carte embarque un chipset Wifi ainsi que Bluetooth.</w:t>
      </w:r>
    </w:p>
    <w:p w:rsidR="004F4E5D" w:rsidRDefault="004F4E5D" w:rsidP="004F4E5D">
      <w:pPr>
        <w:rPr>
          <w:b w:val="0"/>
        </w:rPr>
      </w:pPr>
    </w:p>
    <w:p w:rsidR="004F4E5D" w:rsidRPr="004F4E5D" w:rsidRDefault="004F4E5D" w:rsidP="004F4E5D">
      <w:pPr>
        <w:rPr>
          <w:b w:val="0"/>
        </w:rPr>
      </w:pPr>
      <w:r>
        <w:rPr>
          <w:b w:val="0"/>
        </w:rPr>
        <w:t xml:space="preserve"> </w:t>
      </w:r>
    </w:p>
    <w:sectPr w:rsidR="004F4E5D" w:rsidRPr="004F4E5D" w:rsidSect="0051019E">
      <w:headerReference w:type="even" r:id="rId18"/>
      <w:headerReference w:type="default" r:id="rId19"/>
      <w:footerReference w:type="even" r:id="rId20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959" w:rsidRDefault="00253959" w:rsidP="007057F4">
      <w:r>
        <w:separator/>
      </w:r>
    </w:p>
  </w:endnote>
  <w:endnote w:type="continuationSeparator" w:id="0">
    <w:p w:rsidR="00253959" w:rsidRDefault="00253959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6006" w:rsidRDefault="009D23DC" w:rsidP="007057F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6A731D">
          <w:rPr>
            <w:lang w:bidi="fr-FR"/>
          </w:rPr>
          <w:t>Entrez le titre du chapitre (niveau 1)</w:t>
        </w:r>
      </w:sdtContent>
    </w:sdt>
    <w:r w:rsidR="0049185C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fr-FR"/>
      </w:rPr>
      <w:t xml:space="preserve">Page </w:t>
    </w:r>
    <w:r w:rsidR="0049185C">
      <w:rPr>
        <w:lang w:bidi="fr-FR"/>
      </w:rPr>
      <w:fldChar w:fldCharType="begin"/>
    </w:r>
    <w:r w:rsidR="0049185C">
      <w:rPr>
        <w:lang w:bidi="fr-FR"/>
      </w:rPr>
      <w:instrText xml:space="preserve"> PAGE   \* MERGEFORMAT </w:instrText>
    </w:r>
    <w:r w:rsidR="0049185C">
      <w:rPr>
        <w:lang w:bidi="fr-FR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fr-FR"/>
      </w:rPr>
      <w:t>4</w:t>
    </w:r>
    <w:r w:rsidR="0049185C">
      <w:rPr>
        <w:rFonts w:asciiTheme="majorHAnsi" w:eastAsiaTheme="majorEastAsia" w:hAnsiTheme="majorHAnsi" w:cstheme="majorBidi"/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959" w:rsidRDefault="00253959" w:rsidP="007057F4">
      <w:r>
        <w:separator/>
      </w:r>
    </w:p>
  </w:footnote>
  <w:footnote w:type="continuationSeparator" w:id="0">
    <w:p w:rsidR="00253959" w:rsidRDefault="00253959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6006" w:rsidRDefault="0049185C" w:rsidP="007057F4">
    <w:pPr>
      <w:pStyle w:val="En-tte"/>
    </w:pPr>
    <w:r>
      <w:rPr>
        <w:lang w:bidi="fr-FR"/>
      </w:rPr>
      <w:t>Plan marketing d’Adventure Works</w:t>
    </w:r>
  </w:p>
  <w:p w:rsidR="00136006" w:rsidRDefault="00136006" w:rsidP="007057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:rsidR="007057F4" w:rsidRDefault="004F2231" w:rsidP="007057F4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74FD0D7" wp14:editId="5C0BA338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9D23DC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4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9D23DC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4</w: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45817063" wp14:editId="11C16607">
                    <wp:extent cx="8035162" cy="154099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626F663" id="Groupe 20" o:spid="_x0000_s1026" alt="rectangle coloré pour le titre" style="width:632.7pt;height:121.35pt;mso-position-horizontal-relative:char;mso-position-vertical-relative:line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 14" o:spid="_x0000_s1027" type="#_x0000_t75" alt="rectangle coloré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">
                      <v:imagedata r:id="rId7" o:title="rectangle coloré"/>
                      <v:path arrowok="t"/>
                    </v:shape>
                    <v:shape id="Graphisme 16" o:spid="_x0000_s1028" type="#_x0000_t75" alt="rectangle coloré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">
                      <v:imagedata r:id="rId8" o:title="rectangle coloré"/>
                      <v:path arrowok="t"/>
                    </v:shape>
                    <v:shape id="Graphisme 19" o:spid="_x0000_s1029" type="#_x0000_t75" alt="rectangle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">
                      <v:imagedata r:id="rId9" o:title="rectangle gris"/>
                      <v:path arrowok="t"/>
                    </v:shape>
                    <w10:anchorlock/>
                  </v:group>
                </w:pict>
              </mc:Fallback>
            </mc:AlternateContent>
          </w:r>
        </w:p>
      </w:tc>
    </w:tr>
  </w:tbl>
  <w:p w:rsidR="007057F4" w:rsidRDefault="007057F4" w:rsidP="007057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53835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9EB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7CE7E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5E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2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1664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7A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DC3CD4"/>
    <w:multiLevelType w:val="multilevel"/>
    <w:tmpl w:val="E40C4B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0" w15:restartNumberingAfterBreak="0">
    <w:nsid w:val="09A11F0F"/>
    <w:multiLevelType w:val="hybridMultilevel"/>
    <w:tmpl w:val="D1BEECBA"/>
    <w:lvl w:ilvl="0" w:tplc="C48CA79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4013AF"/>
    <w:multiLevelType w:val="multilevel"/>
    <w:tmpl w:val="EEF49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8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9" w15:restartNumberingAfterBreak="0">
    <w:nsid w:val="79AC0104"/>
    <w:multiLevelType w:val="multilevel"/>
    <w:tmpl w:val="C37E5F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20"/>
  </w:num>
  <w:num w:numId="4">
    <w:abstractNumId w:val="21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5"/>
  </w:num>
  <w:num w:numId="18">
    <w:abstractNumId w:val="11"/>
  </w:num>
  <w:num w:numId="19">
    <w:abstractNumId w:val="14"/>
  </w:num>
  <w:num w:numId="20">
    <w:abstractNumId w:val="16"/>
  </w:num>
  <w:num w:numId="21">
    <w:abstractNumId w:val="9"/>
  </w:num>
  <w:num w:numId="22">
    <w:abstractNumId w:val="17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59"/>
    <w:rsid w:val="000174F2"/>
    <w:rsid w:val="00067C92"/>
    <w:rsid w:val="00085069"/>
    <w:rsid w:val="00136006"/>
    <w:rsid w:val="001449EC"/>
    <w:rsid w:val="00146CD2"/>
    <w:rsid w:val="001670A7"/>
    <w:rsid w:val="001B361F"/>
    <w:rsid w:val="001B5F01"/>
    <w:rsid w:val="001D10D5"/>
    <w:rsid w:val="001D1A91"/>
    <w:rsid w:val="001F0AF0"/>
    <w:rsid w:val="002178B9"/>
    <w:rsid w:val="00253959"/>
    <w:rsid w:val="00291712"/>
    <w:rsid w:val="002A53DC"/>
    <w:rsid w:val="002E0194"/>
    <w:rsid w:val="00303EF8"/>
    <w:rsid w:val="003620E2"/>
    <w:rsid w:val="003F5051"/>
    <w:rsid w:val="00420DF5"/>
    <w:rsid w:val="004371B6"/>
    <w:rsid w:val="00444C7B"/>
    <w:rsid w:val="0048718B"/>
    <w:rsid w:val="0049185C"/>
    <w:rsid w:val="004F2231"/>
    <w:rsid w:val="004F4E5D"/>
    <w:rsid w:val="00506510"/>
    <w:rsid w:val="0051019E"/>
    <w:rsid w:val="005112D1"/>
    <w:rsid w:val="0055035B"/>
    <w:rsid w:val="005C3643"/>
    <w:rsid w:val="0068500D"/>
    <w:rsid w:val="006A731D"/>
    <w:rsid w:val="007057F4"/>
    <w:rsid w:val="007417B3"/>
    <w:rsid w:val="00742102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D23DC"/>
    <w:rsid w:val="00A63DE6"/>
    <w:rsid w:val="00B00CF7"/>
    <w:rsid w:val="00B0688D"/>
    <w:rsid w:val="00B40525"/>
    <w:rsid w:val="00B41D82"/>
    <w:rsid w:val="00B90346"/>
    <w:rsid w:val="00BB6CAC"/>
    <w:rsid w:val="00BE7253"/>
    <w:rsid w:val="00C95D18"/>
    <w:rsid w:val="00CA16E0"/>
    <w:rsid w:val="00CE0BC9"/>
    <w:rsid w:val="00CE5A2F"/>
    <w:rsid w:val="00D2045C"/>
    <w:rsid w:val="00D540AF"/>
    <w:rsid w:val="00D6093C"/>
    <w:rsid w:val="00D638C1"/>
    <w:rsid w:val="00D73D44"/>
    <w:rsid w:val="00D76820"/>
    <w:rsid w:val="00D967AC"/>
    <w:rsid w:val="00E50A4D"/>
    <w:rsid w:val="00E758BC"/>
    <w:rsid w:val="00E95AFE"/>
    <w:rsid w:val="00ED3756"/>
    <w:rsid w:val="00F27B86"/>
    <w:rsid w:val="00F376A2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351563F"/>
  <w15:chartTrackingRefBased/>
  <w15:docId w15:val="{96B3C64F-545E-44A6-88C9-EBF96AB3A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B5F01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ulivre">
    <w:name w:val="Book Title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sid w:val="001B5F01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epuces">
    <w:name w:val="List Bullet"/>
    <w:basedOn w:val="Contenu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itre3"/>
    <w:uiPriority w:val="2"/>
    <w:qFormat/>
    <w:rsid w:val="004F2231"/>
  </w:style>
  <w:style w:type="paragraph" w:styleId="TM1">
    <w:name w:val="toc 1"/>
    <w:basedOn w:val="Normal"/>
    <w:uiPriority w:val="39"/>
    <w:pPr>
      <w:tabs>
        <w:tab w:val="right" w:leader="dot" w:pos="5040"/>
      </w:tabs>
    </w:pPr>
  </w:style>
  <w:style w:type="paragraph" w:styleId="TM2">
    <w:name w:val="toc 2"/>
    <w:basedOn w:val="Normal"/>
    <w:uiPriority w:val="39"/>
    <w:pPr>
      <w:tabs>
        <w:tab w:val="right" w:leader="dot" w:pos="5040"/>
      </w:tabs>
    </w:pPr>
  </w:style>
  <w:style w:type="paragraph" w:styleId="Titre">
    <w:name w:val="Title"/>
    <w:basedOn w:val="Normal"/>
    <w:link w:val="Titre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reCar">
    <w:name w:val="Titre Car"/>
    <w:basedOn w:val="Policepardfaut"/>
    <w:link w:val="Titr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En-ttedetabledesmatires">
    <w:name w:val="TOC Heading"/>
    <w:basedOn w:val="Titre1"/>
    <w:next w:val="Normal"/>
    <w:uiPriority w:val="39"/>
    <w:qFormat/>
    <w:rsid w:val="001B5F01"/>
    <w:pPr>
      <w:pageBreakBefore/>
      <w:framePr w:wrap="around"/>
      <w:outlineLvl w:val="9"/>
    </w:pPr>
    <w:rPr>
      <w:caps/>
    </w:r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enum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itre3Car">
    <w:name w:val="Titre 3 Car"/>
    <w:basedOn w:val="Policepardfaut"/>
    <w:link w:val="Titre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7057F4"/>
    <w:rPr>
      <w:color w:val="60C5E8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u">
    <w:name w:val="Contenu"/>
    <w:basedOn w:val="Normal"/>
    <w:link w:val="Caractredecontenu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Accentuation">
    <w:name w:val="Emphasis"/>
    <w:basedOn w:val="Policepardfaut"/>
    <w:uiPriority w:val="20"/>
    <w:unhideWhenUsed/>
    <w:qFormat/>
    <w:rsid w:val="007C7473"/>
    <w:rPr>
      <w:i/>
      <w:iCs/>
    </w:rPr>
  </w:style>
  <w:style w:type="character" w:customStyle="1" w:styleId="Caractredecontenu">
    <w:name w:val="Caractère de contenu"/>
    <w:basedOn w:val="Policepardfaut"/>
    <w:link w:val="Contenu"/>
    <w:rsid w:val="002178B9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rsid w:val="00CE5A2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8B11C2"/>
    <w:pPr>
      <w:spacing w:after="200" w:line="240" w:lineRule="auto"/>
    </w:pPr>
    <w:rPr>
      <w:i/>
      <w:iCs/>
      <w:color w:val="29256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5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9.png"/><Relationship Id="rId7" Type="http://schemas.openxmlformats.org/officeDocument/2006/relationships/image" Target="media/image11.png"/><Relationship Id="rId2" Type="http://schemas.openxmlformats.org/officeDocument/2006/relationships/image" Target="media/image12.svg"/><Relationship Id="rId1" Type="http://schemas.openxmlformats.org/officeDocument/2006/relationships/image" Target="media/image8.png"/><Relationship Id="rId6" Type="http://schemas.openxmlformats.org/officeDocument/2006/relationships/image" Target="media/image16.svg"/><Relationship Id="rId5" Type="http://schemas.openxmlformats.org/officeDocument/2006/relationships/image" Target="media/image10.png"/><Relationship Id="rId4" Type="http://schemas.openxmlformats.org/officeDocument/2006/relationships/image" Target="media/image14.svg"/><Relationship Id="rId9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00000" w:rsidRDefault="00553CFD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FD"/>
    <w:rsid w:val="0055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</w:style>
  <w:style w:type="paragraph" w:customStyle="1" w:styleId="0834962FC6274731A7291956D78C9E9D">
    <w:name w:val="0834962FC6274731A7291956D78C9E9D"/>
  </w:style>
  <w:style w:type="paragraph" w:customStyle="1" w:styleId="5A43FE538C5D4BDA9CE0ED75D58467E1">
    <w:name w:val="5A43FE538C5D4BDA9CE0ED75D58467E1"/>
  </w:style>
  <w:style w:type="paragraph" w:customStyle="1" w:styleId="535F5E7C1469417EBB20EC7819CF25B8">
    <w:name w:val="535F5E7C1469417EBB20EC7819CF25B8"/>
  </w:style>
  <w:style w:type="paragraph" w:customStyle="1" w:styleId="374E0AA05D2644A9961AA72AAC7C7F51">
    <w:name w:val="374E0AA05D2644A9961AA72AAC7C7F51"/>
  </w:style>
  <w:style w:type="paragraph" w:customStyle="1" w:styleId="2F58AF8A7D0547FD90C6150DCF2368A6">
    <w:name w:val="2F58AF8A7D0547FD90C6150DCF2368A6"/>
  </w:style>
  <w:style w:type="paragraph" w:customStyle="1" w:styleId="469577A836BC4EAEAAA07B9E0B0612B9">
    <w:name w:val="469577A836BC4EAEAAA07B9E0B0612B9"/>
    <w:rsid w:val="00553CFD"/>
  </w:style>
  <w:style w:type="paragraph" w:customStyle="1" w:styleId="992C6781B6464D07A9B423BB613F81B6">
    <w:name w:val="992C6781B6464D07A9B423BB613F81B6"/>
    <w:rsid w:val="00553CFD"/>
  </w:style>
  <w:style w:type="paragraph" w:customStyle="1" w:styleId="8B6C70EBAB3240F9BB5B788C063EF3D1">
    <w:name w:val="8B6C70EBAB3240F9BB5B788C063EF3D1"/>
    <w:rsid w:val="00553C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DFC2E-76C0-4174-A20A-310E2987F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1</TotalTime>
  <Pages>5</Pages>
  <Words>418</Words>
  <Characters>2300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Paul Moyse</cp:lastModifiedBy>
  <cp:revision>2</cp:revision>
  <dcterms:created xsi:type="dcterms:W3CDTF">2019-11-18T15:41:00Z</dcterms:created>
  <dcterms:modified xsi:type="dcterms:W3CDTF">2019-11-18T15:41:00Z</dcterms:modified>
</cp:coreProperties>
</file>