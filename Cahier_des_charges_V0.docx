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 w14:paraId="63958A97" w14:textId="77777777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BBD98A3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FD8B910" wp14:editId="08405929">
                      <wp:extent cx="3695700" cy="1339215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D640D1" w14:textId="77777777" w:rsidR="00AF4CBC" w:rsidRDefault="00231967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CAHIER DES CHARGES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D8B9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91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" filled="f" stroked="f" strokeweight=".5pt">
                      <v:textbox>
                        <w:txbxContent>
                          <w:p w14:paraId="06D640D1" w14:textId="77777777" w:rsidR="00AF4CBC" w:rsidRDefault="00231967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CAHIER DES CHARGES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 w14:paraId="4CD337E6" w14:textId="77777777">
        <w:trPr>
          <w:trHeight w:val="2043"/>
        </w:trPr>
        <w:tc>
          <w:tcPr>
            <w:tcW w:w="5631" w:type="dxa"/>
          </w:tcPr>
          <w:p w14:paraId="7AF2B9EA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7A922CF" wp14:editId="1EA9196C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8E126" w14:textId="77777777" w:rsidR="00AF4CBC" w:rsidRDefault="00231967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922CF"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14:paraId="4FC8E126" w14:textId="77777777" w:rsidR="00AF4CBC" w:rsidRDefault="00231967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840FCE1" wp14:editId="503229DD">
                      <wp:extent cx="357568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DE192E" w14:textId="77777777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 xml:space="preserve">Github : </w:t>
                                  </w:r>
                                </w:p>
                                <w:p w14:paraId="1D789E21" w14:textId="77777777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>Site web : cobox.paulitow.fr</w:t>
                                  </w:r>
                                </w:p>
                                <w:p w14:paraId="3757161B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40FCE1" id="Zone de texte 7" o:spid="_x0000_s1028" type="#_x0000_t202" style="width:281.5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" filled="f" stroked="f" strokeweight=".5pt">
                      <v:textbox>
                        <w:txbxContent>
                          <w:p w14:paraId="02DE192E" w14:textId="77777777" w:rsidR="00AF4CBC" w:rsidRDefault="00231967">
                            <w:r>
                              <w:rPr>
                                <w:lang w:bidi="fr-FR"/>
                              </w:rPr>
                              <w:t xml:space="preserve">Github : </w:t>
                            </w:r>
                          </w:p>
                          <w:p w14:paraId="1D789E21" w14:textId="77777777" w:rsidR="00AF4CBC" w:rsidRDefault="00231967">
                            <w:r>
                              <w:rPr>
                                <w:lang w:bidi="fr-FR"/>
                              </w:rPr>
                              <w:t>Site web : cobox.paulitow.fr</w:t>
                            </w:r>
                          </w:p>
                          <w:p w14:paraId="3757161B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E144FFD" w14:textId="77777777"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 w14:paraId="59CFAB4E" w14:textId="77777777">
        <w:trPr>
          <w:trHeight w:val="1080"/>
        </w:trPr>
        <w:tc>
          <w:tcPr>
            <w:tcW w:w="5449" w:type="dxa"/>
            <w:vAlign w:val="center"/>
          </w:tcPr>
          <w:p w14:paraId="4C4D8A28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F7CF33B" wp14:editId="678BE025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ED9D15" w14:textId="77777777" w:rsidR="00AF4CBC" w:rsidRDefault="0023196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14:paraId="05AFE628" w14:textId="77777777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>Moyse - Desmarets</w:t>
                                  </w:r>
                                </w:p>
                                <w:p w14:paraId="481D307F" w14:textId="77777777" w:rsidR="00AF4CBC" w:rsidRDefault="00AF4CBC"/>
                                <w:p w14:paraId="22DA592C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7CF33B"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14:paraId="1BED9D15" w14:textId="77777777" w:rsidR="00AF4CBC" w:rsidRDefault="00231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14:paraId="05AFE628" w14:textId="77777777" w:rsidR="00AF4CBC" w:rsidRDefault="00231967">
                            <w:r>
                              <w:rPr>
                                <w:lang w:bidi="fr-FR"/>
                              </w:rPr>
                              <w:t>Moyse - Desmarets</w:t>
                            </w:r>
                          </w:p>
                          <w:p w14:paraId="481D307F" w14:textId="77777777" w:rsidR="00AF4CBC" w:rsidRDefault="00AF4CBC"/>
                          <w:p w14:paraId="22DA592C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5B9F3ED" w14:textId="77777777"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 wp14:anchorId="7C22D0BE" wp14:editId="5EAEF90A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BB1DF" w14:textId="77777777" w:rsidR="00AF4CBC" w:rsidRDefault="00231967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994E3C0" wp14:editId="5FF224E6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77E77F9" wp14:editId="79CD854A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C7F4F0F" wp14:editId="1B08D0F0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C443C89" wp14:editId="20D33A33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111469897"/>
        <w:docPartObj>
          <w:docPartGallery w:val="Table of Contents"/>
          <w:docPartUnique/>
        </w:docPartObj>
      </w:sdtPr>
      <w:sdtEndPr/>
      <w:sdtContent>
        <w:p w14:paraId="03136606" w14:textId="77777777" w:rsidR="00AF4CBC" w:rsidRDefault="00231967">
          <w:pPr>
            <w:pStyle w:val="En-ttedetabledesmatires1"/>
            <w:framePr w:wrap="around"/>
          </w:pPr>
          <w:r>
            <w:t>Table des matières</w:t>
          </w:r>
        </w:p>
        <w:p w14:paraId="1A3D9587" w14:textId="77777777" w:rsidR="006F5D8C" w:rsidRDefault="00231967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429843" w:history="1">
            <w:r w:rsidR="006F5D8C" w:rsidRPr="00EA2F1E">
              <w:rPr>
                <w:rStyle w:val="Lienhypertexte"/>
                <w:noProof/>
              </w:rPr>
              <w:t>1.</w:t>
            </w:r>
            <w:r w:rsidR="006F5D8C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6F5D8C" w:rsidRPr="00EA2F1E">
              <w:rPr>
                <w:rStyle w:val="Lienhypertexte"/>
                <w:noProof/>
              </w:rPr>
              <w:t>Présentation</w:t>
            </w:r>
            <w:r w:rsidR="006F5D8C">
              <w:rPr>
                <w:noProof/>
                <w:webHidden/>
              </w:rPr>
              <w:tab/>
            </w:r>
            <w:r w:rsidR="006F5D8C">
              <w:rPr>
                <w:noProof/>
                <w:webHidden/>
              </w:rPr>
              <w:fldChar w:fldCharType="begin"/>
            </w:r>
            <w:r w:rsidR="006F5D8C">
              <w:rPr>
                <w:noProof/>
                <w:webHidden/>
              </w:rPr>
              <w:instrText xml:space="preserve"> PAGEREF _Toc25429843 \h </w:instrText>
            </w:r>
            <w:r w:rsidR="006F5D8C">
              <w:rPr>
                <w:noProof/>
                <w:webHidden/>
              </w:rPr>
            </w:r>
            <w:r w:rsidR="006F5D8C">
              <w:rPr>
                <w:noProof/>
                <w:webHidden/>
              </w:rPr>
              <w:fldChar w:fldCharType="separate"/>
            </w:r>
            <w:r w:rsidR="006F5D8C">
              <w:rPr>
                <w:noProof/>
                <w:webHidden/>
              </w:rPr>
              <w:t>2</w:t>
            </w:r>
            <w:r w:rsidR="006F5D8C">
              <w:rPr>
                <w:noProof/>
                <w:webHidden/>
              </w:rPr>
              <w:fldChar w:fldCharType="end"/>
            </w:r>
          </w:hyperlink>
        </w:p>
        <w:p w14:paraId="479E0901" w14:textId="77777777" w:rsidR="006F5D8C" w:rsidRDefault="006F5D8C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</w:t>
          </w:r>
          <w:hyperlink w:anchor="_Toc25429844" w:history="1">
            <w:r w:rsidRPr="00EA2F1E">
              <w:rPr>
                <w:rStyle w:val="Lienhypertexte"/>
                <w:noProof/>
              </w:rPr>
              <w:t>1.1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C353F" w14:textId="77777777" w:rsidR="006F5D8C" w:rsidRDefault="006F5D8C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</w:t>
          </w:r>
          <w:hyperlink w:anchor="_Toc25429845" w:history="1">
            <w:r w:rsidRPr="00EA2F1E">
              <w:rPr>
                <w:rStyle w:val="Lienhypertexte"/>
                <w:noProof/>
              </w:rPr>
              <w:t>1.2.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EA2F1E">
              <w:rPr>
                <w:rStyle w:val="Lienhypertexte"/>
                <w:noProof/>
              </w:rPr>
              <w:t>Contrainte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691B" w14:textId="77777777" w:rsidR="006F5D8C" w:rsidRDefault="00DF783A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5429846" w:history="1">
            <w:r w:rsidR="006F5D8C" w:rsidRPr="00EA2F1E">
              <w:rPr>
                <w:rStyle w:val="Lienhypertexte"/>
                <w:noProof/>
              </w:rPr>
              <w:t>2.</w:t>
            </w:r>
            <w:r w:rsidR="006F5D8C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6F5D8C" w:rsidRPr="00EA2F1E">
              <w:rPr>
                <w:rStyle w:val="Lienhypertexte"/>
                <w:noProof/>
              </w:rPr>
              <w:t>Solutions</w:t>
            </w:r>
            <w:r w:rsidR="006F5D8C">
              <w:rPr>
                <w:noProof/>
                <w:webHidden/>
              </w:rPr>
              <w:tab/>
            </w:r>
            <w:r w:rsidR="006F5D8C">
              <w:rPr>
                <w:noProof/>
                <w:webHidden/>
              </w:rPr>
              <w:fldChar w:fldCharType="begin"/>
            </w:r>
            <w:r w:rsidR="006F5D8C">
              <w:rPr>
                <w:noProof/>
                <w:webHidden/>
              </w:rPr>
              <w:instrText xml:space="preserve"> PAGEREF _Toc25429846 \h </w:instrText>
            </w:r>
            <w:r w:rsidR="006F5D8C">
              <w:rPr>
                <w:noProof/>
                <w:webHidden/>
              </w:rPr>
            </w:r>
            <w:r w:rsidR="006F5D8C">
              <w:rPr>
                <w:noProof/>
                <w:webHidden/>
              </w:rPr>
              <w:fldChar w:fldCharType="separate"/>
            </w:r>
            <w:r w:rsidR="006F5D8C">
              <w:rPr>
                <w:noProof/>
                <w:webHidden/>
              </w:rPr>
              <w:t>4</w:t>
            </w:r>
            <w:r w:rsidR="006F5D8C">
              <w:rPr>
                <w:noProof/>
                <w:webHidden/>
              </w:rPr>
              <w:fldChar w:fldCharType="end"/>
            </w:r>
          </w:hyperlink>
        </w:p>
        <w:p w14:paraId="5E842BFD" w14:textId="77777777" w:rsidR="006F5D8C" w:rsidRDefault="006F5D8C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</w:t>
          </w:r>
          <w:hyperlink w:anchor="_Toc25429847" w:history="1">
            <w:r w:rsidRPr="00EA2F1E">
              <w:rPr>
                <w:rStyle w:val="Lienhypertexte"/>
                <w:noProof/>
              </w:rPr>
              <w:t>2.1.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7A6E" w14:textId="77777777" w:rsidR="006F5D8C" w:rsidRDefault="006F5D8C" w:rsidP="006F5D8C">
          <w:pPr>
            <w:pStyle w:val="TM3"/>
            <w:tabs>
              <w:tab w:val="right" w:leader="dot" w:pos="9592"/>
            </w:tabs>
            <w:ind w:left="0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  </w:t>
          </w:r>
          <w:hyperlink w:anchor="_Toc25429848" w:history="1">
            <w:r w:rsidRPr="00EA2F1E">
              <w:rPr>
                <w:rStyle w:val="Lienhypertexte"/>
                <w:noProof/>
              </w:rPr>
              <w:t>2.1.1. Centrale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D888E" w14:textId="77777777" w:rsidR="006F5D8C" w:rsidRDefault="006F5D8C" w:rsidP="006F5D8C">
          <w:pPr>
            <w:pStyle w:val="TM3"/>
            <w:tabs>
              <w:tab w:val="right" w:leader="dot" w:pos="9592"/>
            </w:tabs>
            <w:ind w:left="0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  </w:t>
          </w:r>
          <w:hyperlink w:anchor="_Toc25429849" w:history="1">
            <w:r w:rsidRPr="00EA2F1E">
              <w:rPr>
                <w:rStyle w:val="Lienhypertexte"/>
                <w:noProof/>
              </w:rPr>
              <w:t>2.1.2. Actionneur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C8B13" w14:textId="77777777" w:rsidR="006F5D8C" w:rsidRDefault="006F5D8C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</w:t>
          </w:r>
          <w:hyperlink w:anchor="_Toc25429850" w:history="1">
            <w:r w:rsidRPr="00EA2F1E">
              <w:rPr>
                <w:rStyle w:val="Lienhypertexte"/>
                <w:noProof/>
              </w:rPr>
              <w:t>2.2.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EA2F1E">
              <w:rPr>
                <w:rStyle w:val="Lienhypertexte"/>
                <w:noProof/>
              </w:rPr>
              <w:t>Logiciel</w:t>
            </w:r>
            <w:r>
              <w:rPr>
                <w:noProof/>
                <w:webHidden/>
              </w:rPr>
              <w:tab/>
              <w:t>…………...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0296D" w14:textId="77777777" w:rsidR="006F5D8C" w:rsidRDefault="006F5D8C" w:rsidP="006F5D8C">
          <w:pPr>
            <w:pStyle w:val="TM3"/>
            <w:tabs>
              <w:tab w:val="right" w:leader="dot" w:pos="9592"/>
            </w:tabs>
            <w:ind w:left="0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  </w:t>
          </w:r>
          <w:hyperlink w:anchor="_Toc25429851" w:history="1">
            <w:r w:rsidRPr="00EA2F1E">
              <w:rPr>
                <w:rStyle w:val="Lienhypertexte"/>
                <w:noProof/>
              </w:rPr>
              <w:t>2.2.1. Logiciel de centralisation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2060E" w14:textId="77777777" w:rsidR="00AF4CBC" w:rsidRDefault="00231967">
          <w:r>
            <w:rPr>
              <w:bCs/>
            </w:rPr>
            <w:fldChar w:fldCharType="end"/>
          </w:r>
        </w:p>
      </w:sdtContent>
    </w:sdt>
    <w:p w14:paraId="72AEF730" w14:textId="77777777"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</w:p>
    <w:p w14:paraId="3D4DDDCE" w14:textId="77777777" w:rsidR="00AF4CBC" w:rsidRDefault="00231967">
      <w:pPr>
        <w:pStyle w:val="Titre1"/>
        <w:framePr w:wrap="around"/>
        <w:numPr>
          <w:ilvl w:val="0"/>
          <w:numId w:val="3"/>
        </w:numPr>
      </w:pPr>
      <w:bookmarkStart w:id="0" w:name="_Toc25429843"/>
      <w:r>
        <w:lastRenderedPageBreak/>
        <w:t>Présentation</w:t>
      </w:r>
      <w:bookmarkEnd w:id="0"/>
    </w:p>
    <w:p w14:paraId="6F42FAEE" w14:textId="77777777" w:rsidR="00AF4CBC" w:rsidRDefault="00231967">
      <w:pPr>
        <w:pStyle w:val="Titre2"/>
        <w:framePr w:wrap="around"/>
      </w:pPr>
      <w:bookmarkStart w:id="1" w:name="_Toc25429844"/>
      <w:r>
        <w:t>1.1 Besoins</w:t>
      </w:r>
      <w:bookmarkEnd w:id="1"/>
    </w:p>
    <w:p w14:paraId="77A16728" w14:textId="77777777" w:rsidR="00AF4CBC" w:rsidRDefault="00AF4CBC">
      <w:pPr>
        <w:pStyle w:val="Contenu"/>
        <w:framePr w:hSpace="0" w:wrap="auto" w:vAnchor="margin" w:hAnchor="text" w:yAlign="inline"/>
      </w:pPr>
    </w:p>
    <w:p w14:paraId="05FF5C8D" w14:textId="77777777" w:rsidR="00AF4CBC" w:rsidRDefault="00AF4CBC">
      <w:pPr>
        <w:pStyle w:val="Contenu"/>
        <w:framePr w:hSpace="0" w:wrap="auto" w:vAnchor="margin" w:hAnchor="text" w:yAlign="inline"/>
      </w:pPr>
    </w:p>
    <w:p w14:paraId="308E39CE" w14:textId="77777777" w:rsidR="00AF4CBC" w:rsidRDefault="00AF4CBC">
      <w:pPr>
        <w:pStyle w:val="Contenu"/>
        <w:framePr w:hSpace="0" w:wrap="auto" w:vAnchor="margin" w:hAnchor="text" w:yAlign="inline"/>
      </w:pPr>
    </w:p>
    <w:p w14:paraId="5B4C7099" w14:textId="73143721" w:rsidR="00AF4CBC" w:rsidRDefault="00231967">
      <w:pPr>
        <w:pStyle w:val="Contenu"/>
        <w:framePr w:hSpace="0" w:wrap="auto" w:vAnchor="margin" w:hAnchor="text" w:yAlign="inline"/>
      </w:pPr>
      <w:r>
        <w:t>Le but d</w:t>
      </w:r>
      <w:r w:rsidR="00302C17">
        <w:t xml:space="preserve">u </w:t>
      </w:r>
      <w:r>
        <w:t>projet</w:t>
      </w:r>
      <w:r w:rsidR="00302C17">
        <w:t xml:space="preserve"> Cobox</w:t>
      </w:r>
      <w:r>
        <w:t xml:space="preserve"> est de concevoir une solution de domotique </w:t>
      </w:r>
      <w:r w:rsidR="00302C17">
        <w:t>pour particuliers,</w:t>
      </w:r>
      <w:r>
        <w:t xml:space="preserve"> </w:t>
      </w:r>
      <w:r w:rsidR="00302C17">
        <w:t>permettant</w:t>
      </w:r>
      <w:r>
        <w:t xml:space="preserve"> le contrôle et la supervision de différents éléments au seins d’un foyer.</w:t>
      </w:r>
    </w:p>
    <w:p w14:paraId="1E88727A" w14:textId="77777777" w:rsidR="00AF4CBC" w:rsidRDefault="00AF4CBC">
      <w:pPr>
        <w:rPr>
          <w:b w:val="0"/>
        </w:rPr>
      </w:pPr>
    </w:p>
    <w:p w14:paraId="739C8470" w14:textId="77777777"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14:paraId="5691BFE3" w14:textId="77777777" w:rsidR="00AF4CBC" w:rsidRDefault="00AF4CBC">
      <w:pPr>
        <w:rPr>
          <w:b w:val="0"/>
        </w:rPr>
      </w:pPr>
    </w:p>
    <w:p w14:paraId="307B4367" w14:textId="77777777"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14:paraId="03D59B64" w14:textId="5958C58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ses actionneurs en mode serveur via Wifi</w:t>
      </w:r>
      <w:r>
        <w:rPr>
          <w:b w:val="0"/>
        </w:rPr>
        <w:t xml:space="preserve"> directe (mode hotspot)</w:t>
      </w:r>
    </w:p>
    <w:p w14:paraId="34B6FE0E" w14:textId="73520895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Afficher</w:t>
      </w:r>
      <w:r w:rsidR="00231967">
        <w:rPr>
          <w:b w:val="0"/>
        </w:rPr>
        <w:t xml:space="preserve"> de manière claire les mesures des différents éléments supervisés par la centrale</w:t>
      </w:r>
    </w:p>
    <w:p w14:paraId="6B3D37CC" w14:textId="77777777" w:rsidR="00AF4CBC" w:rsidRDefault="00AF4CBC">
      <w:pPr>
        <w:rPr>
          <w:b w:val="0"/>
        </w:rPr>
      </w:pPr>
    </w:p>
    <w:p w14:paraId="26928FB6" w14:textId="77777777"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14:paraId="5FA003AB" w14:textId="7EE73A8C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la centrale en mode client via Wifi </w:t>
      </w:r>
      <w:r>
        <w:rPr>
          <w:b w:val="0"/>
        </w:rPr>
        <w:t>directe</w:t>
      </w:r>
    </w:p>
    <w:p w14:paraId="18B9AD10" w14:textId="77777777"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GPIOs</w:t>
      </w:r>
    </w:p>
    <w:p w14:paraId="2630EE8B" w14:textId="57624E0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 données</w:t>
      </w:r>
      <w:r w:rsidR="00231967">
        <w:rPr>
          <w:b w:val="0"/>
        </w:rPr>
        <w:t xml:space="preserve"> via des capteurs (Température / humidité…)</w:t>
      </w:r>
    </w:p>
    <w:p w14:paraId="3E3C1905" w14:textId="77777777" w:rsidR="00AF4CBC" w:rsidRDefault="00AF4CBC">
      <w:pPr>
        <w:rPr>
          <w:b w:val="0"/>
        </w:rPr>
      </w:pPr>
    </w:p>
    <w:p w14:paraId="2298BC72" w14:textId="77777777" w:rsidR="00AF4CBC" w:rsidRDefault="00AF4CBC">
      <w:pPr>
        <w:rPr>
          <w:b w:val="0"/>
        </w:rPr>
      </w:pPr>
    </w:p>
    <w:p w14:paraId="58821CE8" w14:textId="77777777" w:rsidR="00AF4CBC" w:rsidRDefault="00AF4CBC">
      <w:pPr>
        <w:rPr>
          <w:b w:val="0"/>
        </w:rPr>
      </w:pPr>
    </w:p>
    <w:p w14:paraId="129BD2AA" w14:textId="77777777" w:rsidR="00AF4CBC" w:rsidRDefault="00231967">
      <w:r>
        <w:br w:type="page"/>
      </w:r>
    </w:p>
    <w:p w14:paraId="7EED8A30" w14:textId="77777777" w:rsidR="00AF4CBC" w:rsidRDefault="00231967">
      <w:pPr>
        <w:pStyle w:val="Titre2"/>
        <w:framePr w:wrap="around"/>
        <w:numPr>
          <w:ilvl w:val="1"/>
          <w:numId w:val="3"/>
        </w:numPr>
      </w:pPr>
      <w:bookmarkStart w:id="2" w:name="_Toc25429845"/>
      <w:r>
        <w:lastRenderedPageBreak/>
        <w:t>Contrainte</w:t>
      </w:r>
      <w:bookmarkEnd w:id="2"/>
    </w:p>
    <w:p w14:paraId="79DB49BF" w14:textId="77777777" w:rsidR="00AF4CBC" w:rsidRDefault="00AF4CBC"/>
    <w:p w14:paraId="6CA91D65" w14:textId="77777777" w:rsidR="00AF4CBC" w:rsidRDefault="00AF4CBC"/>
    <w:p w14:paraId="2ED99305" w14:textId="77777777" w:rsidR="00AF4CBC" w:rsidRDefault="00AF4CBC"/>
    <w:p w14:paraId="6BE9ECDF" w14:textId="2662307B"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</w:t>
      </w:r>
      <w:r w:rsidR="00DF783A">
        <w:rPr>
          <w:b w:val="0"/>
        </w:rPr>
        <w:t>client</w:t>
      </w:r>
      <w:bookmarkStart w:id="3" w:name="_GoBack"/>
      <w:bookmarkEnd w:id="3"/>
      <w:r>
        <w:rPr>
          <w:b w:val="0"/>
        </w:rPr>
        <w:t xml:space="preserve"> et sont susceptibles d’être modifiées avec l’évolution du présent document.</w:t>
      </w:r>
    </w:p>
    <w:p w14:paraId="083120D9" w14:textId="77777777"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 w14:paraId="460D8918" w14:textId="77777777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FC5E5CB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AF4CBC" w14:paraId="2D591E9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0512A39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D91A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AF4CBC" w14:paraId="5870E30B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8454D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3C4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AF4CBC" w14:paraId="3E58A0D3" w14:textId="77777777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09B7" w14:textId="77777777"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 w14:paraId="7670C22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1E957E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9F09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 w14:paraId="7A553564" w14:textId="77777777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61DF3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D8C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 w14:paraId="523FF3A0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660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8CE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14:paraId="7A721112" w14:textId="77777777" w:rsidR="00AF4CBC" w:rsidRDefault="00AF4CBC">
      <w:pPr>
        <w:rPr>
          <w:b w:val="0"/>
        </w:rPr>
      </w:pPr>
    </w:p>
    <w:p w14:paraId="0505D87A" w14:textId="77777777" w:rsidR="00AF4CBC" w:rsidRDefault="00AF4CBC">
      <w:pPr>
        <w:spacing w:after="200"/>
      </w:pPr>
    </w:p>
    <w:p w14:paraId="4C4E7A64" w14:textId="77777777" w:rsidR="00AF4CBC" w:rsidRDefault="00231967">
      <w:r>
        <w:br w:type="page"/>
      </w:r>
    </w:p>
    <w:p w14:paraId="79BA1F66" w14:textId="08419D6C" w:rsidR="00AF4CBC" w:rsidRDefault="00231967">
      <w:pPr>
        <w:pStyle w:val="Titre1"/>
        <w:framePr w:wrap="around"/>
        <w:numPr>
          <w:ilvl w:val="0"/>
          <w:numId w:val="3"/>
        </w:numPr>
      </w:pPr>
      <w:bookmarkStart w:id="4" w:name="_Toc25429846"/>
      <w:r>
        <w:lastRenderedPageBreak/>
        <w:t>Solutions</w:t>
      </w:r>
      <w:bookmarkEnd w:id="4"/>
    </w:p>
    <w:p w14:paraId="74537A6C" w14:textId="77777777" w:rsidR="00AF4CBC" w:rsidRDefault="00231967">
      <w:pPr>
        <w:pStyle w:val="Titre2"/>
        <w:framePr w:wrap="around"/>
      </w:pPr>
      <w:bookmarkStart w:id="5" w:name="_Toc25429847"/>
      <w:r>
        <w:t>2.1. Matériel</w:t>
      </w:r>
      <w:bookmarkEnd w:id="5"/>
    </w:p>
    <w:p w14:paraId="418C7081" w14:textId="77777777" w:rsidR="00AF4CBC" w:rsidRDefault="00AF4CBC"/>
    <w:p w14:paraId="43C4D4A9" w14:textId="77777777" w:rsidR="00AF4CBC" w:rsidRDefault="00AF4CBC"/>
    <w:p w14:paraId="711F4264" w14:textId="77777777" w:rsidR="00AF4CBC" w:rsidRDefault="00AF4CBC"/>
    <w:p w14:paraId="5742DEDA" w14:textId="77777777" w:rsidR="00AF4CBC" w:rsidRDefault="00231967">
      <w:pPr>
        <w:rPr>
          <w:b w:val="0"/>
        </w:rPr>
      </w:pPr>
      <w:r>
        <w:rPr>
          <w:b w:val="0"/>
        </w:rPr>
        <w:t>Ci-dessous sont détaillées les solutions matérielles pour répondre aux besoins</w:t>
      </w:r>
    </w:p>
    <w:p w14:paraId="3B6C3A05" w14:textId="77777777" w:rsidR="00AF4CBC" w:rsidRDefault="00AF4CBC"/>
    <w:p w14:paraId="41FAB014" w14:textId="77777777" w:rsidR="00AF4CBC" w:rsidRDefault="00231967">
      <w:pPr>
        <w:pStyle w:val="Titre3"/>
      </w:pPr>
      <w:bookmarkStart w:id="6" w:name="_Toc25429848"/>
      <w:r>
        <w:t>2.1.1. Centrale</w:t>
      </w:r>
      <w:bookmarkEnd w:id="6"/>
    </w:p>
    <w:p w14:paraId="4941B613" w14:textId="77777777" w:rsidR="00AF4CBC" w:rsidRDefault="00AF4CBC"/>
    <w:p w14:paraId="78F2C353" w14:textId="77777777" w:rsidR="00AF4CBC" w:rsidRDefault="00231967">
      <w:pPr>
        <w:rPr>
          <w:b w:val="0"/>
        </w:rPr>
      </w:pPr>
      <w:r>
        <w:rPr>
          <w:b w:val="0"/>
        </w:rPr>
        <w:t>Pour répondre à l’ensemble des besoins et dans le but d’améliorer constamment le produit, le choix d’une RaspBerry Pi est retenue pour la centrale domotique.</w:t>
      </w:r>
    </w:p>
    <w:p w14:paraId="143C51D9" w14:textId="77777777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6C759D" wp14:editId="75E905FD">
                <wp:simplePos x="0" y="0"/>
                <wp:positionH relativeFrom="column">
                  <wp:posOffset>3903980</wp:posOffset>
                </wp:positionH>
                <wp:positionV relativeFrom="paragraph">
                  <wp:posOffset>1616710</wp:posOffset>
                </wp:positionV>
                <wp:extent cx="219329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231AB" w14:textId="77777777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t>1</w:t>
                              </w:r>
                            </w:fldSimple>
                            <w:r>
                              <w:t xml:space="preserve"> : RaspBerry 3 model B+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C759D" id="Zone de texte 10" o:spid="_x0000_s1030" type="#_x0000_t202" style="position:absolute;margin-left:307.4pt;margin-top:127.3pt;width:172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" stroked="f">
                <v:textbox style="mso-fit-shape-to-text:t" inset="0,0,0,0">
                  <w:txbxContent>
                    <w:p w14:paraId="47B231AB" w14:textId="77777777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t>1</w:t>
                        </w:r>
                      </w:fldSimple>
                      <w:r>
                        <w:t xml:space="preserve"> : RaspBerry 3 model B+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0797A1B7" wp14:editId="5F23A50C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2193290" cy="1457325"/>
            <wp:effectExtent l="0" t="0" r="0" b="0"/>
            <wp:wrapSquare wrapText="bothSides"/>
            <wp:docPr id="9" name="Image 9" descr="Résultat de recherche d'images pour &quot;raspberry p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Résultat de recherche d'images pour &quot;raspberry pi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398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CADB3" w14:textId="77777777" w:rsidR="00AF4CBC" w:rsidRDefault="00231967">
      <w:pPr>
        <w:rPr>
          <w:b w:val="0"/>
        </w:rPr>
      </w:pPr>
      <w:r>
        <w:rPr>
          <w:b w:val="0"/>
        </w:rPr>
        <w:t>La version de RaspBerry Pi retenue est model 3 B+. L’architecture logicielle étant semblable entre les versions, le produit pourra être amené à migrer de plateforme vers une version 4 model B.</w:t>
      </w:r>
    </w:p>
    <w:p w14:paraId="0C408AE4" w14:textId="77777777" w:rsidR="00AF4CBC" w:rsidRDefault="00AF4CBC">
      <w:pPr>
        <w:rPr>
          <w:b w:val="0"/>
        </w:rPr>
      </w:pPr>
    </w:p>
    <w:p w14:paraId="231CFEA8" w14:textId="77777777" w:rsidR="00AF4CBC" w:rsidRDefault="00AF4CBC">
      <w:pPr>
        <w:rPr>
          <w:b w:val="0"/>
        </w:rPr>
      </w:pPr>
    </w:p>
    <w:p w14:paraId="2A6244DB" w14:textId="77777777" w:rsidR="00AF4CBC" w:rsidRDefault="00AF4CBC">
      <w:pPr>
        <w:rPr>
          <w:b w:val="0"/>
        </w:rPr>
      </w:pPr>
    </w:p>
    <w:p w14:paraId="16F84686" w14:textId="77777777" w:rsidR="00AF4CBC" w:rsidRDefault="00231967">
      <w:pPr>
        <w:pStyle w:val="Titre3"/>
      </w:pPr>
      <w:bookmarkStart w:id="7" w:name="_Toc25429849"/>
      <w:r>
        <w:t>2.1.2. Actionneur</w:t>
      </w:r>
      <w:bookmarkEnd w:id="7"/>
    </w:p>
    <w:p w14:paraId="4DB648AA" w14:textId="77777777" w:rsidR="00AF4CBC" w:rsidRDefault="00AF4CBC"/>
    <w:p w14:paraId="650E6E42" w14:textId="77777777" w:rsidR="00AF4CBC" w:rsidRDefault="00231967">
      <w:pPr>
        <w:rPr>
          <w:b w:val="0"/>
        </w:rPr>
      </w:pPr>
      <w:r>
        <w:rPr>
          <w:b w:val="0"/>
        </w:rPr>
        <w:t>Pour répondre aux besoins de l’actionneurs et dans un but de faible consommation, le choix d’un ESP8266 est retenu. Le modèle en question est le Weemod D1 mini.</w:t>
      </w:r>
    </w:p>
    <w:p w14:paraId="75A8C545" w14:textId="77777777" w:rsidR="00AF4CBC" w:rsidRDefault="00AF4CBC">
      <w:pPr>
        <w:rPr>
          <w:b w:val="0"/>
        </w:rPr>
      </w:pPr>
    </w:p>
    <w:p w14:paraId="66A4EC76" w14:textId="77777777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57FA6B5" wp14:editId="3D2B566E">
                <wp:simplePos x="0" y="0"/>
                <wp:positionH relativeFrom="column">
                  <wp:posOffset>3669030</wp:posOffset>
                </wp:positionH>
                <wp:positionV relativeFrom="paragraph">
                  <wp:posOffset>1483995</wp:posOffset>
                </wp:positionV>
                <wp:extent cx="2522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1D953A" w14:textId="77777777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t>2</w:t>
                              </w:r>
                            </w:fldSimple>
                            <w:r>
                              <w:t xml:space="preserve"> : Weemos D1 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FA6B5" id="Zone de texte 15" o:spid="_x0000_s1031" type="#_x0000_t202" style="position:absolute;margin-left:288.9pt;margin-top:116.85pt;width:198.6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" stroked="f">
                <v:textbox style="mso-fit-shape-to-text:t" inset="0,0,0,0">
                  <w:txbxContent>
                    <w:p w14:paraId="141D953A" w14:textId="77777777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t>2</w:t>
                        </w:r>
                      </w:fldSimple>
                      <w:r>
                        <w:t xml:space="preserve"> : Weemos D1 mini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429F8A5C" wp14:editId="7D8BC170">
            <wp:simplePos x="0" y="0"/>
            <wp:positionH relativeFrom="column">
              <wp:posOffset>3669030</wp:posOffset>
            </wp:positionH>
            <wp:positionV relativeFrom="paragraph">
              <wp:posOffset>7620</wp:posOffset>
            </wp:positionV>
            <wp:extent cx="252285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366" y="21455"/>
                <wp:lineTo x="21366" y="0"/>
                <wp:lineTo x="0" y="0"/>
              </wp:wrapPolygon>
            </wp:wrapTight>
            <wp:docPr id="11" name="Image 11" descr="Résultat de recherche d'images pour &quot;wemos d1 min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Résultat de recherche d'images pour &quot;wemos d1 mini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</w:rPr>
        <w:t>Le Weemos D1 mini possède 8 entrées-sorties numérique ainsi qu’un port analogique.</w:t>
      </w:r>
    </w:p>
    <w:p w14:paraId="60106992" w14:textId="77777777" w:rsidR="00AF4CBC" w:rsidRDefault="00AF4CBC">
      <w:pPr>
        <w:rPr>
          <w:b w:val="0"/>
        </w:rPr>
      </w:pPr>
    </w:p>
    <w:p w14:paraId="70AEE5CB" w14:textId="77777777" w:rsidR="00AF4CBC" w:rsidRDefault="00231967">
      <w:pPr>
        <w:rPr>
          <w:b w:val="0"/>
        </w:rPr>
      </w:pPr>
      <w:r>
        <w:rPr>
          <w:b w:val="0"/>
        </w:rPr>
        <w:t>Pour répondre aux besoin de communication, cette carte embarque un chipset Wifi ainsi que Bluetooth.</w:t>
      </w:r>
    </w:p>
    <w:p w14:paraId="00B2A233" w14:textId="77777777" w:rsidR="00AF4CBC" w:rsidRDefault="00AF4CBC">
      <w:pPr>
        <w:rPr>
          <w:b w:val="0"/>
        </w:rPr>
      </w:pPr>
    </w:p>
    <w:p w14:paraId="60051EF8" w14:textId="77777777" w:rsidR="00AF4CBC" w:rsidRDefault="00AF4CBC"/>
    <w:p w14:paraId="3F8202E3" w14:textId="77777777" w:rsidR="00AF4CBC" w:rsidRDefault="00AF4CBC"/>
    <w:p w14:paraId="79B587E4" w14:textId="77777777" w:rsidR="00AF4CBC" w:rsidRDefault="00AF4CBC"/>
    <w:p w14:paraId="442B3655" w14:textId="77777777" w:rsidR="006F5D8C" w:rsidRDefault="006F5D8C" w:rsidP="006F5D8C"/>
    <w:p w14:paraId="48D02223" w14:textId="77777777" w:rsidR="006F5D8C" w:rsidRDefault="006F5D8C" w:rsidP="006F5D8C">
      <w:pPr>
        <w:pStyle w:val="Titre2"/>
        <w:framePr w:wrap="around" w:hAnchor="page" w:x="1141" w:y="3061"/>
        <w:numPr>
          <w:ilvl w:val="1"/>
          <w:numId w:val="3"/>
        </w:numPr>
      </w:pPr>
      <w:bookmarkStart w:id="8" w:name="_Toc25429850"/>
      <w:r>
        <w:t>Logiciel</w:t>
      </w:r>
      <w:bookmarkEnd w:id="8"/>
    </w:p>
    <w:p w14:paraId="73BA6896" w14:textId="77777777" w:rsidR="006F5D8C" w:rsidRDefault="006F5D8C">
      <w:pPr>
        <w:pStyle w:val="Titre3"/>
      </w:pPr>
    </w:p>
    <w:p w14:paraId="514B3475" w14:textId="629B29E9" w:rsidR="00AF4CBC" w:rsidRDefault="00231967" w:rsidP="0039471E">
      <w:pPr>
        <w:pStyle w:val="Titre3"/>
        <w:numPr>
          <w:ilvl w:val="2"/>
          <w:numId w:val="3"/>
        </w:numPr>
      </w:pPr>
      <w:bookmarkStart w:id="9" w:name="_Toc25429851"/>
      <w:r>
        <w:t>Logiciel de centralisation</w:t>
      </w:r>
      <w:bookmarkEnd w:id="9"/>
    </w:p>
    <w:p w14:paraId="7F1EFB49" w14:textId="77777777" w:rsidR="0039471E" w:rsidRPr="0039471E" w:rsidRDefault="0039471E" w:rsidP="0039471E"/>
    <w:p w14:paraId="4D2850FB" w14:textId="77777777" w:rsidR="00AF4CBC" w:rsidRDefault="00231967">
      <w:pPr>
        <w:rPr>
          <w:b w:val="0"/>
          <w:bCs/>
        </w:rPr>
      </w:pPr>
      <w:r>
        <w:rPr>
          <w:b w:val="0"/>
          <w:bCs/>
        </w:rPr>
        <w:t>Le logiciel de centralisation sera programmé en langage C.</w:t>
      </w:r>
    </w:p>
    <w:p w14:paraId="1EB79D47" w14:textId="5DDD17BC" w:rsidR="00AF4CBC" w:rsidRDefault="00231967">
      <w:pPr>
        <w:rPr>
          <w:b w:val="0"/>
          <w:bCs/>
        </w:rPr>
      </w:pPr>
      <w:r>
        <w:rPr>
          <w:b w:val="0"/>
          <w:bCs/>
        </w:rPr>
        <w:t>Il devra répondre au</w:t>
      </w:r>
      <w:r w:rsidR="007466ED">
        <w:rPr>
          <w:b w:val="0"/>
          <w:bCs/>
        </w:rPr>
        <w:t>x</w:t>
      </w:r>
      <w:r>
        <w:rPr>
          <w:b w:val="0"/>
          <w:bCs/>
        </w:rPr>
        <w:t xml:space="preserve"> contraintes </w:t>
      </w:r>
      <w:r w:rsidR="0039471E">
        <w:rPr>
          <w:b w:val="0"/>
          <w:bCs/>
        </w:rPr>
        <w:t>décrites</w:t>
      </w:r>
      <w:r>
        <w:rPr>
          <w:b w:val="0"/>
          <w:bCs/>
        </w:rPr>
        <w:t xml:space="preserve"> ci-dessus.</w:t>
      </w:r>
    </w:p>
    <w:p w14:paraId="05197C72" w14:textId="77777777" w:rsidR="006F5D8C" w:rsidRDefault="006F5D8C">
      <w:pPr>
        <w:rPr>
          <w:b w:val="0"/>
          <w:bCs/>
        </w:rPr>
      </w:pPr>
    </w:p>
    <w:p w14:paraId="3DC7D81D" w14:textId="77777777" w:rsidR="006F5D8C" w:rsidRDefault="006F5D8C" w:rsidP="006F5D8C">
      <w:pPr>
        <w:pStyle w:val="Titre4"/>
        <w:numPr>
          <w:ilvl w:val="3"/>
          <w:numId w:val="3"/>
        </w:numPr>
      </w:pPr>
      <w:r>
        <w:t>Fonctionnement</w:t>
      </w:r>
    </w:p>
    <w:p w14:paraId="36BA9AF1" w14:textId="77777777" w:rsidR="006F5D8C" w:rsidRDefault="006F5D8C" w:rsidP="006F5D8C">
      <w:pPr>
        <w:rPr>
          <w:b w:val="0"/>
        </w:rPr>
      </w:pPr>
      <w:r>
        <w:rPr>
          <w:b w:val="0"/>
        </w:rPr>
        <w:t>Le fonctionnement du programme est résumé via ce schéma :</w:t>
      </w:r>
    </w:p>
    <w:p w14:paraId="26CDC960" w14:textId="751F3D94" w:rsidR="00302C17" w:rsidRDefault="00302C17" w:rsidP="00302C17">
      <w:pPr>
        <w:rPr>
          <w:b w:val="0"/>
        </w:rPr>
      </w:pPr>
    </w:p>
    <w:p w14:paraId="4A8A58C4" w14:textId="387C36BD" w:rsidR="00302C17" w:rsidRDefault="00302C17" w:rsidP="00302C17">
      <w:pPr>
        <w:rPr>
          <w:b w:val="0"/>
          <w:bCs/>
        </w:rPr>
      </w:pPr>
    </w:p>
    <w:p w14:paraId="104CBAD8" w14:textId="6AA89D33" w:rsidR="00302C17" w:rsidRDefault="00302C17" w:rsidP="00302C17">
      <w:pPr>
        <w:rPr>
          <w:b w:val="0"/>
          <w:bCs/>
        </w:rPr>
      </w:pPr>
    </w:p>
    <w:p w14:paraId="61A39839" w14:textId="5C13B5B8" w:rsidR="00302C17" w:rsidRDefault="00302C17" w:rsidP="00302C17">
      <w:pPr>
        <w:rPr>
          <w:b w:val="0"/>
          <w:bCs/>
        </w:rPr>
      </w:pPr>
    </w:p>
    <w:p w14:paraId="7B2F4D13" w14:textId="60ACCE0F" w:rsidR="00302C17" w:rsidRDefault="00302C17" w:rsidP="00302C17">
      <w:pPr>
        <w:rPr>
          <w:b w:val="0"/>
          <w:bCs/>
        </w:rPr>
      </w:pPr>
    </w:p>
    <w:p w14:paraId="6069EE8A" w14:textId="5AF0FCD9" w:rsidR="00302C17" w:rsidRDefault="00302C17" w:rsidP="00302C17">
      <w:pPr>
        <w:rPr>
          <w:b w:val="0"/>
          <w:bCs/>
        </w:rPr>
      </w:pPr>
    </w:p>
    <w:p w14:paraId="6A20ED11" w14:textId="0C339605" w:rsidR="00302C17" w:rsidRDefault="00302C17" w:rsidP="00302C17">
      <w:pPr>
        <w:rPr>
          <w:b w:val="0"/>
          <w:bCs/>
        </w:rPr>
      </w:pPr>
    </w:p>
    <w:p w14:paraId="320F066C" w14:textId="05763774" w:rsidR="00302C17" w:rsidRDefault="00302C17" w:rsidP="00302C17">
      <w:pPr>
        <w:rPr>
          <w:b w:val="0"/>
          <w:bCs/>
        </w:rPr>
      </w:pPr>
    </w:p>
    <w:p w14:paraId="233A04EE" w14:textId="10FF5667" w:rsidR="007466ED" w:rsidRDefault="007466ED" w:rsidP="00302C17">
      <w:pPr>
        <w:rPr>
          <w:b w:val="0"/>
          <w:bCs/>
        </w:rPr>
      </w:pPr>
    </w:p>
    <w:p w14:paraId="2EA27414" w14:textId="77777777" w:rsidR="007466ED" w:rsidRDefault="007466E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30142C96" w14:textId="476AB35D" w:rsidR="00302C17" w:rsidRDefault="007466ED" w:rsidP="007466ED">
      <w:pPr>
        <w:pStyle w:val="Titre1"/>
        <w:framePr w:wrap="around"/>
        <w:numPr>
          <w:ilvl w:val="0"/>
          <w:numId w:val="3"/>
        </w:numPr>
      </w:pPr>
      <w:r>
        <w:lastRenderedPageBreak/>
        <w:t>Glossaire</w:t>
      </w:r>
    </w:p>
    <w:p w14:paraId="25A9B7FD" w14:textId="7B041F0D" w:rsidR="00302C17" w:rsidRDefault="00302C17" w:rsidP="00302C17">
      <w:pPr>
        <w:rPr>
          <w:b w:val="0"/>
          <w:bCs/>
        </w:rPr>
      </w:pPr>
    </w:p>
    <w:p w14:paraId="68283420" w14:textId="696499F2" w:rsidR="00302C17" w:rsidRDefault="00302C17" w:rsidP="00302C17">
      <w:pPr>
        <w:rPr>
          <w:b w:val="0"/>
          <w:bCs/>
        </w:rPr>
      </w:pPr>
    </w:p>
    <w:p w14:paraId="5372CF73" w14:textId="768D5640" w:rsidR="00302C17" w:rsidRDefault="00302C17" w:rsidP="00302C17">
      <w:pPr>
        <w:rPr>
          <w:b w:val="0"/>
          <w:bCs/>
        </w:rPr>
      </w:pPr>
    </w:p>
    <w:p w14:paraId="2732CF89" w14:textId="63507F07" w:rsidR="00302C17" w:rsidRDefault="00302C17" w:rsidP="00302C17">
      <w:pPr>
        <w:rPr>
          <w:b w:val="0"/>
          <w:bCs/>
        </w:rPr>
      </w:pPr>
    </w:p>
    <w:p w14:paraId="22261B97" w14:textId="0C22F4BB" w:rsidR="007466ED" w:rsidRDefault="007466ED" w:rsidP="00302C17">
      <w:pPr>
        <w:rPr>
          <w:b w:val="0"/>
          <w:bCs/>
        </w:rPr>
      </w:pPr>
    </w:p>
    <w:p w14:paraId="34135937" w14:textId="77777777" w:rsidR="007466ED" w:rsidRDefault="007466E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518F93B9" w14:textId="645C75D5" w:rsidR="00302C17" w:rsidRDefault="007466ED" w:rsidP="007466ED">
      <w:pPr>
        <w:pStyle w:val="Titre1"/>
        <w:framePr w:wrap="around"/>
        <w:numPr>
          <w:ilvl w:val="0"/>
          <w:numId w:val="3"/>
        </w:numPr>
      </w:pPr>
      <w:r>
        <w:lastRenderedPageBreak/>
        <w:t>cbdcgh</w:t>
      </w:r>
    </w:p>
    <w:p w14:paraId="5193C840" w14:textId="2D761BCA" w:rsidR="00302C17" w:rsidRDefault="00302C17" w:rsidP="00302C17">
      <w:pPr>
        <w:rPr>
          <w:b w:val="0"/>
          <w:bCs/>
        </w:rPr>
      </w:pPr>
    </w:p>
    <w:p w14:paraId="2714D460" w14:textId="65241EFF" w:rsidR="00302C17" w:rsidRDefault="00302C17" w:rsidP="00302C17">
      <w:pPr>
        <w:rPr>
          <w:b w:val="0"/>
          <w:bCs/>
        </w:rPr>
      </w:pPr>
    </w:p>
    <w:p w14:paraId="35C5F85A" w14:textId="06D554C3" w:rsidR="00302C17" w:rsidRDefault="00302C17" w:rsidP="00302C17">
      <w:pPr>
        <w:rPr>
          <w:b w:val="0"/>
          <w:bCs/>
        </w:rPr>
      </w:pPr>
    </w:p>
    <w:p w14:paraId="41217BEE" w14:textId="3C9C310D" w:rsidR="00302C17" w:rsidRDefault="00302C17" w:rsidP="00302C17">
      <w:pPr>
        <w:rPr>
          <w:b w:val="0"/>
          <w:bCs/>
        </w:rPr>
      </w:pPr>
    </w:p>
    <w:p w14:paraId="4F12A686" w14:textId="198B449D" w:rsidR="00302C17" w:rsidRDefault="00302C17" w:rsidP="00302C17">
      <w:pPr>
        <w:rPr>
          <w:b w:val="0"/>
          <w:bCs/>
        </w:rPr>
      </w:pPr>
    </w:p>
    <w:p w14:paraId="0ED3FE06" w14:textId="75C4EE7D" w:rsidR="00302C17" w:rsidRDefault="00302C17" w:rsidP="00302C17">
      <w:pPr>
        <w:rPr>
          <w:b w:val="0"/>
          <w:bCs/>
        </w:rPr>
      </w:pPr>
    </w:p>
    <w:p w14:paraId="1EFE2819" w14:textId="17551622" w:rsidR="00302C17" w:rsidRDefault="00302C17" w:rsidP="00302C17">
      <w:pPr>
        <w:rPr>
          <w:b w:val="0"/>
          <w:bCs/>
        </w:rPr>
      </w:pPr>
    </w:p>
    <w:p w14:paraId="363EE208" w14:textId="257211EB" w:rsidR="00302C17" w:rsidRDefault="00302C17" w:rsidP="00302C17">
      <w:pPr>
        <w:rPr>
          <w:b w:val="0"/>
          <w:bCs/>
        </w:rPr>
      </w:pPr>
    </w:p>
    <w:p w14:paraId="24262303" w14:textId="01FD2B7B" w:rsidR="00302C17" w:rsidRDefault="00302C17" w:rsidP="00302C17">
      <w:pPr>
        <w:rPr>
          <w:b w:val="0"/>
          <w:bCs/>
        </w:rPr>
      </w:pPr>
    </w:p>
    <w:p w14:paraId="0E3B1CF7" w14:textId="51E1116B" w:rsidR="00302C17" w:rsidRDefault="00302C17" w:rsidP="00302C17">
      <w:pPr>
        <w:rPr>
          <w:b w:val="0"/>
          <w:bCs/>
        </w:rPr>
      </w:pPr>
    </w:p>
    <w:p w14:paraId="12436FD7" w14:textId="39668FD0" w:rsidR="00302C17" w:rsidRPr="00302C17" w:rsidRDefault="00302C17" w:rsidP="007466ED">
      <w:pPr>
        <w:pStyle w:val="Titre1"/>
        <w:framePr w:wrap="around"/>
      </w:pPr>
    </w:p>
    <w:sectPr w:rsidR="00302C17" w:rsidRPr="00302C17">
      <w:headerReference w:type="even" r:id="rId16"/>
      <w:headerReference w:type="default" r:id="rId17"/>
      <w:footerReference w:type="even" r:id="rId18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5C2DE5" w14:textId="77777777" w:rsidR="00231967" w:rsidRDefault="00231967">
      <w:pPr>
        <w:spacing w:line="240" w:lineRule="auto"/>
      </w:pPr>
      <w:r>
        <w:separator/>
      </w:r>
    </w:p>
  </w:endnote>
  <w:endnote w:type="continuationSeparator" w:id="0">
    <w:p w14:paraId="7FAEB018" w14:textId="77777777" w:rsidR="00231967" w:rsidRDefault="002319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039F2" w14:textId="77777777" w:rsidR="00AF4CBC" w:rsidRDefault="00DF783A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231967">
          <w:rPr>
            <w:lang w:bidi="fr-FR"/>
          </w:rPr>
          <w:t>Entrez le titre du chapitre (niveau 1)</w:t>
        </w:r>
      </w:sdtContent>
    </w:sdt>
    <w:r w:rsidR="00231967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231967">
      <w:rPr>
        <w:rFonts w:asciiTheme="majorHAnsi" w:eastAsiaTheme="majorEastAsia" w:hAnsiTheme="majorHAnsi" w:cstheme="majorBidi"/>
        <w:lang w:bidi="fr-FR"/>
      </w:rPr>
      <w:t xml:space="preserve">Page </w:t>
    </w:r>
    <w:r w:rsidR="00231967">
      <w:rPr>
        <w:lang w:bidi="fr-FR"/>
      </w:rPr>
      <w:fldChar w:fldCharType="begin"/>
    </w:r>
    <w:r w:rsidR="00231967">
      <w:rPr>
        <w:lang w:bidi="fr-FR"/>
      </w:rPr>
      <w:instrText xml:space="preserve"> PAGE   \* MERGEFORMAT </w:instrText>
    </w:r>
    <w:r w:rsidR="00231967">
      <w:rPr>
        <w:lang w:bidi="fr-FR"/>
      </w:rPr>
      <w:fldChar w:fldCharType="separate"/>
    </w:r>
    <w:r w:rsidR="00231967">
      <w:rPr>
        <w:rFonts w:asciiTheme="majorHAnsi" w:eastAsiaTheme="majorEastAsia" w:hAnsiTheme="majorHAnsi" w:cstheme="majorBidi"/>
        <w:lang w:bidi="fr-FR"/>
      </w:rPr>
      <w:t>4</w:t>
    </w:r>
    <w:r w:rsidR="00231967"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88D39B" w14:textId="77777777" w:rsidR="00231967" w:rsidRDefault="00231967">
      <w:pPr>
        <w:spacing w:line="240" w:lineRule="auto"/>
      </w:pPr>
      <w:r>
        <w:separator/>
      </w:r>
    </w:p>
  </w:footnote>
  <w:footnote w:type="continuationSeparator" w:id="0">
    <w:p w14:paraId="0E0C5384" w14:textId="77777777" w:rsidR="00231967" w:rsidRDefault="002319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91F5F" w14:textId="77777777" w:rsidR="00AF4CBC" w:rsidRDefault="00231967">
    <w:pPr>
      <w:pStyle w:val="En-tte"/>
    </w:pPr>
    <w:r>
      <w:rPr>
        <w:lang w:bidi="fr-FR"/>
      </w:rPr>
      <w:t>Plan marketing d’Adventure Works</w:t>
    </w:r>
  </w:p>
  <w:p w14:paraId="2035638B" w14:textId="77777777" w:rsidR="00AF4CBC" w:rsidRDefault="00AF4CB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AF4CBC" w14:paraId="31054FD3" w14:textId="77777777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14:paraId="0440478B" w14:textId="2541F9A7" w:rsidR="00AF4CBC" w:rsidRDefault="00231967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479FB9" wp14:editId="05C77E5D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5E588" w14:textId="77777777" w:rsidR="00AF4CBC" w:rsidRDefault="0023196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6F5D8C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5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77436F3D" w14:textId="77777777" w:rsidR="00AF4CBC" w:rsidRDefault="00AF4CBC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B479FB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2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14:paraId="4205E588" w14:textId="77777777" w:rsidR="00AF4CBC" w:rsidRDefault="0023196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6F5D8C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5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77436F3D" w14:textId="77777777" w:rsidR="00AF4CBC" w:rsidRDefault="00AF4CBC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51475687" wp14:editId="38CF6158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wpsCustomData="http://www.wps.cn/officeDocument/2013/wpsCustomData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14:paraId="33D43190" w14:textId="77777777" w:rsidR="00AF4CBC" w:rsidRDefault="00AF4C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0384B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B33C14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5C20721"/>
    <w:multiLevelType w:val="hybridMultilevel"/>
    <w:tmpl w:val="72E63D32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6C4013AF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6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959"/>
    <w:rsid w:val="FC7D4205"/>
    <w:rsid w:val="000174F2"/>
    <w:rsid w:val="00067C92"/>
    <w:rsid w:val="00085069"/>
    <w:rsid w:val="00136006"/>
    <w:rsid w:val="001449EC"/>
    <w:rsid w:val="00146CD2"/>
    <w:rsid w:val="001670A7"/>
    <w:rsid w:val="001B361F"/>
    <w:rsid w:val="001B5F01"/>
    <w:rsid w:val="001D10D5"/>
    <w:rsid w:val="001D1A91"/>
    <w:rsid w:val="001F0AF0"/>
    <w:rsid w:val="002178B9"/>
    <w:rsid w:val="00231967"/>
    <w:rsid w:val="00253959"/>
    <w:rsid w:val="00291712"/>
    <w:rsid w:val="002A53DC"/>
    <w:rsid w:val="002E0194"/>
    <w:rsid w:val="00302C17"/>
    <w:rsid w:val="00303EF8"/>
    <w:rsid w:val="003620E2"/>
    <w:rsid w:val="0039471E"/>
    <w:rsid w:val="003F5051"/>
    <w:rsid w:val="00420DF5"/>
    <w:rsid w:val="004371B6"/>
    <w:rsid w:val="00444C7B"/>
    <w:rsid w:val="0048718B"/>
    <w:rsid w:val="0049185C"/>
    <w:rsid w:val="004F2231"/>
    <w:rsid w:val="004F4E5D"/>
    <w:rsid w:val="00506510"/>
    <w:rsid w:val="0051019E"/>
    <w:rsid w:val="005112D1"/>
    <w:rsid w:val="0055035B"/>
    <w:rsid w:val="005C3643"/>
    <w:rsid w:val="0068500D"/>
    <w:rsid w:val="006A731D"/>
    <w:rsid w:val="006F5D8C"/>
    <w:rsid w:val="007057F4"/>
    <w:rsid w:val="007417B3"/>
    <w:rsid w:val="00742102"/>
    <w:rsid w:val="007466ED"/>
    <w:rsid w:val="00750AC4"/>
    <w:rsid w:val="00773B66"/>
    <w:rsid w:val="007C7473"/>
    <w:rsid w:val="007D26F1"/>
    <w:rsid w:val="007E1D98"/>
    <w:rsid w:val="007E5499"/>
    <w:rsid w:val="007E5DC4"/>
    <w:rsid w:val="008253A5"/>
    <w:rsid w:val="008417CE"/>
    <w:rsid w:val="0084277E"/>
    <w:rsid w:val="008A3C95"/>
    <w:rsid w:val="008B11C2"/>
    <w:rsid w:val="008C386D"/>
    <w:rsid w:val="008C5106"/>
    <w:rsid w:val="008D5829"/>
    <w:rsid w:val="00910BC5"/>
    <w:rsid w:val="009359CF"/>
    <w:rsid w:val="00946F55"/>
    <w:rsid w:val="00965BD5"/>
    <w:rsid w:val="009875C8"/>
    <w:rsid w:val="00991D08"/>
    <w:rsid w:val="009B5B26"/>
    <w:rsid w:val="009D23DC"/>
    <w:rsid w:val="00A63DE6"/>
    <w:rsid w:val="00AF4CBC"/>
    <w:rsid w:val="00B00CF7"/>
    <w:rsid w:val="00B0688D"/>
    <w:rsid w:val="00B40525"/>
    <w:rsid w:val="00B41D82"/>
    <w:rsid w:val="00B90346"/>
    <w:rsid w:val="00BB6CAC"/>
    <w:rsid w:val="00BE7253"/>
    <w:rsid w:val="00C95D18"/>
    <w:rsid w:val="00CA16E0"/>
    <w:rsid w:val="00CE0BC9"/>
    <w:rsid w:val="00CE5A2F"/>
    <w:rsid w:val="00D2045C"/>
    <w:rsid w:val="00D540AF"/>
    <w:rsid w:val="00D6093C"/>
    <w:rsid w:val="00D638C1"/>
    <w:rsid w:val="00D73D44"/>
    <w:rsid w:val="00D76820"/>
    <w:rsid w:val="00D967AC"/>
    <w:rsid w:val="00DF783A"/>
    <w:rsid w:val="00E50A4D"/>
    <w:rsid w:val="00E758BC"/>
    <w:rsid w:val="00E95AFE"/>
    <w:rsid w:val="00ED3756"/>
    <w:rsid w:val="00F27B86"/>
    <w:rsid w:val="00F376A2"/>
    <w:rsid w:val="00F43A02"/>
    <w:rsid w:val="00F45884"/>
    <w:rsid w:val="00F553FE"/>
    <w:rsid w:val="00F63939"/>
    <w:rsid w:val="00F91AD0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3FE619F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CFD"/>
    <w:rsid w:val="000816AC"/>
    <w:rsid w:val="00553CFD"/>
    <w:rsid w:val="009B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9A7BD60-4977-4DE0-AE75-0933F033C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</Template>
  <TotalTime>6</TotalTime>
  <Pages>8</Pages>
  <Words>506</Words>
  <Characters>2787</Characters>
  <Application>Microsoft Office Word</Application>
  <DocSecurity>4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Damien Desmarets-Uriarte</cp:lastModifiedBy>
  <cp:revision>2</cp:revision>
  <dcterms:created xsi:type="dcterms:W3CDTF">2019-11-30T09:34:00Z</dcterms:created>
  <dcterms:modified xsi:type="dcterms:W3CDTF">2019-11-30T09:34:00Z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