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6F585176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76001F0F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B721B" w14:textId="40893B71" w:rsidR="00BE0C74" w:rsidRDefault="00E710F0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D’ACTIVITE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384B721B" w14:textId="40893B71" w:rsidR="00BE0C74" w:rsidRDefault="00E710F0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RAPPORT D’ACTIVITE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48B6671F">
                      <wp:extent cx="326707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707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CADD3" w14:textId="03C64039" w:rsidR="00814E71" w:rsidRPr="00F519F2" w:rsidRDefault="00814E71">
                                  <w:pPr>
                                    <w:rPr>
                                      <w:lang w:val="en-US" w:bidi="fr-F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US" w:bidi="fr-FR"/>
                                    </w:rPr>
                                    <w:t>Github</w:t>
                                  </w:r>
                                  <w:proofErr w:type="spellEnd"/>
                                  <w:r>
                                    <w:rPr>
                                      <w:lang w:val="en-US" w:bidi="fr-FR"/>
                                    </w:rPr>
                                    <w:t> :</w:t>
                                  </w:r>
                                  <w:proofErr w:type="gramEnd"/>
                                  <w:r>
                                    <w:rPr>
                                      <w:lang w:val="en-US" w:bidi="fr-FR"/>
                                    </w:rPr>
                                    <w:t xml:space="preserve"> </w:t>
                                  </w:r>
                                  <w:r w:rsidRPr="00814E71">
                                    <w:rPr>
                                      <w:lang w:val="en-US" w:bidi="fr-FR"/>
                                    </w:rPr>
                                    <w:t>github.com/hackersoft13/</w:t>
                                  </w:r>
                                  <w:proofErr w:type="spellStart"/>
                                  <w:r w:rsidRPr="00814E71">
                                    <w:rPr>
                                      <w:lang w:val="en-US"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Site </w:t>
                                  </w:r>
                                  <w:proofErr w:type="gramStart"/>
                                  <w:r w:rsidRPr="00F519F2">
                                    <w:rPr>
                                      <w:lang w:val="en-US" w:bidi="fr-FR"/>
                                    </w:rPr>
                                    <w:t>web :</w:t>
                                  </w:r>
                                  <w:proofErr w:type="gramEnd"/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57.2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" filled="f" stroked="f" strokeweight=".5pt">
                      <v:textbox>
                        <w:txbxContent>
                          <w:p w14:paraId="2F6CADD3" w14:textId="03C64039" w:rsidR="00814E71" w:rsidRPr="00F519F2" w:rsidRDefault="00814E71">
                            <w:pPr>
                              <w:rPr>
                                <w:lang w:val="en-US" w:bidi="fr-F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 w:bidi="fr-FR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lang w:val="en-US" w:bidi="fr-FR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lang w:val="en-US" w:bidi="fr-FR"/>
                              </w:rPr>
                              <w:t xml:space="preserve"> </w:t>
                            </w:r>
                            <w:r w:rsidRPr="00814E71">
                              <w:rPr>
                                <w:lang w:val="en-US" w:bidi="fr-FR"/>
                              </w:rPr>
                              <w:t>github.com/hackersoft13/</w:t>
                            </w:r>
                            <w:proofErr w:type="spellStart"/>
                            <w:r w:rsidRPr="00814E71">
                              <w:rPr>
                                <w:lang w:val="en-US" w:bidi="fr-FR"/>
                              </w:rPr>
                              <w:t>Cobox</w:t>
                            </w:r>
                            <w:proofErr w:type="spellEnd"/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Site </w:t>
                            </w:r>
                            <w:proofErr w:type="gramStart"/>
                            <w:r w:rsidRPr="00F519F2">
                              <w:rPr>
                                <w:lang w:val="en-US" w:bidi="fr-FR"/>
                              </w:rPr>
                              <w:t>web :</w:t>
                            </w:r>
                            <w:proofErr w:type="gramEnd"/>
                            <w:r w:rsidRPr="00F519F2">
                              <w:rPr>
                                <w:lang w:val="en-US" w:bidi="fr-FR"/>
                              </w:rPr>
                              <w:t xml:space="preserve">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="00757338">
                                    <w:rPr>
                                      <w:lang w:bidi="fr-FR"/>
                                    </w:rPr>
                                    <w:t>Ilhe</w:t>
                                  </w:r>
                                  <w:proofErr w:type="spellEnd"/>
                                  <w:r w:rsidR="00757338">
                                    <w:rPr>
                                      <w:lang w:bidi="fr-FR"/>
                                    </w:rPr>
                                    <w:t xml:space="preserve"> - </w:t>
                                  </w:r>
                                  <w:proofErr w:type="spellStart"/>
                                  <w:r w:rsidR="00757338">
                                    <w:rPr>
                                      <w:lang w:bidi="fr-FR"/>
                                    </w:rPr>
                                    <w:t>Legeas</w:t>
                                  </w:r>
                                  <w:proofErr w:type="spellEnd"/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</w:t>
                            </w:r>
                            <w:proofErr w:type="spellStart"/>
                            <w:r w:rsidR="00757338">
                              <w:rPr>
                                <w:lang w:bidi="fr-FR"/>
                              </w:rPr>
                              <w:t>Ilhe</w:t>
                            </w:r>
                            <w:proofErr w:type="spellEnd"/>
                            <w:r w:rsidR="00757338">
                              <w:rPr>
                                <w:lang w:bidi="fr-FR"/>
                              </w:rPr>
                              <w:t xml:space="preserve"> - </w:t>
                            </w:r>
                            <w:proofErr w:type="spellStart"/>
                            <w:r w:rsidR="00757338">
                              <w:rPr>
                                <w:lang w:bidi="fr-FR"/>
                              </w:rPr>
                              <w:t>Legeas</w:t>
                            </w:r>
                            <w:proofErr w:type="spellEnd"/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2A3A0C43" w:rsidR="00AF4CBC" w:rsidRDefault="00BE0C74"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1E31FEB0" wp14:editId="67533351">
                <wp:simplePos x="0" y="0"/>
                <wp:positionH relativeFrom="page">
                  <wp:posOffset>247650</wp:posOffset>
                </wp:positionH>
                <wp:positionV relativeFrom="paragraph">
                  <wp:posOffset>3209925</wp:posOffset>
                </wp:positionV>
                <wp:extent cx="1895475" cy="1403985"/>
                <wp:effectExtent l="0" t="0" r="0" b="1905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AAAD" w14:textId="1AFF88A0" w:rsidR="00BE0C74" w:rsidRPr="00BE0C74" w:rsidRDefault="00BE0C74">
                            <w:pPr>
                              <w:pBdr>
                                <w:top w:val="single" w:sz="24" w:space="8" w:color="0189F9" w:themeColor="accent1"/>
                                <w:bottom w:val="single" w:sz="24" w:space="8" w:color="0189F9" w:themeColor="accent1"/>
                              </w:pBd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</w:rPr>
                            </w:pP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1</w:t>
                            </w: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>ère</w:t>
                            </w: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 xml:space="preserve"> et 2</w:t>
                            </w: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>ème</w:t>
                            </w: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 xml:space="preserve"> itération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1FEB0" id="Zone de texte 2" o:spid="_x0000_s1030" type="#_x0000_t202" style="position:absolute;margin-left:19.5pt;margin-top:252.75pt;width:149.25pt;height:110.55pt;z-index:25167052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" filled="f" stroked="f">
                <v:textbox style="mso-fit-shape-to-text:t">
                  <w:txbxContent>
                    <w:p w14:paraId="5BE9AAAD" w14:textId="1AFF88A0" w:rsidR="00BE0C74" w:rsidRPr="00BE0C74" w:rsidRDefault="00BE0C74">
                      <w:pPr>
                        <w:pBdr>
                          <w:top w:val="single" w:sz="24" w:space="8" w:color="0189F9" w:themeColor="accent1"/>
                          <w:bottom w:val="single" w:sz="24" w:space="8" w:color="0189F9" w:themeColor="accent1"/>
                        </w:pBdr>
                        <w:rPr>
                          <w:i/>
                          <w:iCs/>
                          <w:color w:val="0189F9" w:themeColor="accent1"/>
                          <w:sz w:val="32"/>
                        </w:rPr>
                      </w:pPr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1</w:t>
                      </w:r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>ère</w:t>
                      </w:r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 xml:space="preserve"> et 2</w:t>
                      </w:r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>ème</w:t>
                      </w:r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 xml:space="preserve"> itération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31967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1D087246" w14:textId="62947843" w:rsidR="001F564F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47031" w:history="1">
            <w:r w:rsidR="001F564F" w:rsidRPr="003A43BD">
              <w:rPr>
                <w:rStyle w:val="Lienhypertexte"/>
                <w:noProof/>
              </w:rPr>
              <w:t>1.</w:t>
            </w:r>
            <w:r w:rsidR="001F564F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1F564F" w:rsidRPr="003A43BD">
              <w:rPr>
                <w:rStyle w:val="Lienhypertexte"/>
                <w:noProof/>
              </w:rPr>
              <w:t>Rappel</w:t>
            </w:r>
            <w:r w:rsidR="001F564F">
              <w:rPr>
                <w:noProof/>
                <w:webHidden/>
              </w:rPr>
              <w:tab/>
            </w:r>
            <w:r w:rsidR="001F564F">
              <w:rPr>
                <w:noProof/>
                <w:webHidden/>
              </w:rPr>
              <w:fldChar w:fldCharType="begin"/>
            </w:r>
            <w:r w:rsidR="001F564F">
              <w:rPr>
                <w:noProof/>
                <w:webHidden/>
              </w:rPr>
              <w:instrText xml:space="preserve"> PAGEREF _Toc26047031 \h </w:instrText>
            </w:r>
            <w:r w:rsidR="001F564F">
              <w:rPr>
                <w:noProof/>
                <w:webHidden/>
              </w:rPr>
            </w:r>
            <w:r w:rsidR="001F564F"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2</w:t>
            </w:r>
            <w:r w:rsidR="001F564F">
              <w:rPr>
                <w:noProof/>
                <w:webHidden/>
              </w:rPr>
              <w:fldChar w:fldCharType="end"/>
            </w:r>
          </w:hyperlink>
        </w:p>
        <w:p w14:paraId="6814A671" w14:textId="317B1135" w:rsidR="001F564F" w:rsidRDefault="001F564F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7032" w:history="1">
            <w:r w:rsidRPr="003A43BD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23409" w14:textId="698C1DCE" w:rsidR="001F564F" w:rsidRDefault="001F564F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3" w:history="1">
            <w:r w:rsidRPr="003A43BD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2831" w14:textId="6F256914" w:rsidR="001F564F" w:rsidRDefault="001F564F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4" w:history="1">
            <w:r w:rsidRPr="003A43BD">
              <w:rPr>
                <w:rStyle w:val="Lienhypertexte"/>
                <w:noProof/>
              </w:rPr>
              <w:t>1.3.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C170" w14:textId="0A36DB23" w:rsidR="001F564F" w:rsidRDefault="001F564F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5" w:history="1">
            <w:r w:rsidRPr="003A43BD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Avancés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8CCC" w14:textId="045A2592" w:rsidR="001F564F" w:rsidRDefault="001F564F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7036" w:history="1">
            <w:r w:rsidRPr="003A43BD">
              <w:rPr>
                <w:rStyle w:val="Lienhypertexte"/>
                <w:noProof/>
              </w:rPr>
              <w:t>2.1. 1</w:t>
            </w:r>
            <w:r w:rsidRPr="003A43BD">
              <w:rPr>
                <w:rStyle w:val="Lienhypertexte"/>
                <w:noProof/>
                <w:vertAlign w:val="superscript"/>
              </w:rPr>
              <w:t>ère</w:t>
            </w:r>
            <w:r w:rsidRPr="003A43BD">
              <w:rPr>
                <w:rStyle w:val="Lienhypertexte"/>
                <w:noProof/>
              </w:rPr>
              <w:t xml:space="preserve"> itération – 30/11/2019 12:30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6746" w14:textId="2D1F1AD9" w:rsidR="001F564F" w:rsidRDefault="001F564F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7" w:history="1">
            <w:r w:rsidRPr="003A43BD">
              <w:rPr>
                <w:rStyle w:val="Lienhypertexte"/>
                <w:noProof/>
              </w:rPr>
              <w:t>2.1.1. Cobox Serveur -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29C80" w14:textId="7F86AFEA" w:rsidR="001F564F" w:rsidRDefault="001F564F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8" w:history="1">
            <w:r w:rsidRPr="003A43BD">
              <w:rPr>
                <w:rStyle w:val="Lienhypertexte"/>
                <w:noProof/>
              </w:rPr>
              <w:t>2.1.2. Cobox Serveur -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E3EC" w14:textId="3BC1E2DE" w:rsidR="001F564F" w:rsidRDefault="001F564F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39" w:history="1">
            <w:r w:rsidRPr="003A43BD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2</w:t>
            </w:r>
            <w:r w:rsidRPr="003A43BD">
              <w:rPr>
                <w:rStyle w:val="Lienhypertexte"/>
                <w:noProof/>
                <w:vertAlign w:val="superscript"/>
              </w:rPr>
              <w:t>nd</w:t>
            </w:r>
            <w:r w:rsidRPr="003A43BD">
              <w:rPr>
                <w:rStyle w:val="Lienhypertexte"/>
                <w:noProof/>
              </w:rPr>
              <w:t xml:space="preserve"> itération – 30/11/2019 19:30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8D4E" w14:textId="02460F9E" w:rsidR="001F564F" w:rsidRDefault="001F564F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40" w:history="1">
            <w:r w:rsidRPr="003A43BD">
              <w:rPr>
                <w:rStyle w:val="Lienhypertexte"/>
                <w:noProof/>
              </w:rPr>
              <w:t>2.2.1.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C87F" w14:textId="119FFFB5" w:rsidR="001F564F" w:rsidRDefault="001F564F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41" w:history="1">
            <w:r w:rsidRPr="003A43BD">
              <w:rPr>
                <w:rStyle w:val="Lienhypertexte"/>
                <w:noProof/>
              </w:rPr>
              <w:t>2.2.2.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7DFD" w14:textId="18B8E77F" w:rsidR="001F564F" w:rsidRDefault="001F564F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42" w:history="1">
            <w:r w:rsidRPr="003A43BD">
              <w:rPr>
                <w:rStyle w:val="Lienhypertexte"/>
                <w:noProof/>
              </w:rPr>
              <w:t>2.2.3.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3A43BD">
              <w:rPr>
                <w:rStyle w:val="Lienhypertexte"/>
                <w:noProof/>
              </w:rPr>
              <w:t>Cobox Serveur –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5222F" w14:textId="71EEB224" w:rsidR="001F564F" w:rsidRDefault="001F564F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7043" w:history="1">
            <w:r w:rsidRPr="003A43BD">
              <w:rPr>
                <w:rStyle w:val="Lienhypertexte"/>
                <w:noProof/>
              </w:rPr>
              <w:t>2.2.2. Indicateurs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_Toc26047043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F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5B245CC9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  <w:bookmarkStart w:id="0" w:name="_GoBack"/>
      <w:bookmarkEnd w:id="0"/>
    </w:p>
    <w:p w14:paraId="3D4DDDCE" w14:textId="16EE1232" w:rsidR="00AF4CBC" w:rsidRDefault="00BE0C74">
      <w:pPr>
        <w:pStyle w:val="Titre1"/>
        <w:framePr w:wrap="around"/>
        <w:numPr>
          <w:ilvl w:val="0"/>
          <w:numId w:val="3"/>
        </w:numPr>
      </w:pPr>
      <w:bookmarkStart w:id="1" w:name="_Toc26047031"/>
      <w:r>
        <w:lastRenderedPageBreak/>
        <w:t>Rappel</w:t>
      </w:r>
      <w:bookmarkEnd w:id="1"/>
    </w:p>
    <w:p w14:paraId="6F42FAEE" w14:textId="77777777" w:rsidR="00AF4CBC" w:rsidRDefault="00231967">
      <w:pPr>
        <w:pStyle w:val="Titre2"/>
        <w:framePr w:wrap="around"/>
      </w:pPr>
      <w:bookmarkStart w:id="2" w:name="_Toc26047032"/>
      <w:r>
        <w:t>1.1 Besoins</w:t>
      </w:r>
      <w:bookmarkEnd w:id="2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</w:t>
      </w:r>
      <w:proofErr w:type="spellStart"/>
      <w:r w:rsidR="00302C17">
        <w:t>Cobox</w:t>
      </w:r>
      <w:proofErr w:type="spellEnd"/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</w:t>
      </w:r>
      <w:proofErr w:type="spellStart"/>
      <w:r>
        <w:rPr>
          <w:b w:val="0"/>
        </w:rPr>
        <w:t>hotspot</w:t>
      </w:r>
      <w:proofErr w:type="spellEnd"/>
      <w:r>
        <w:rPr>
          <w:b w:val="0"/>
        </w:rPr>
        <w:t>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3" w:name="_Toc26047033"/>
      <w:r>
        <w:lastRenderedPageBreak/>
        <w:t>Contrainte</w:t>
      </w:r>
      <w:bookmarkEnd w:id="3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4" w:name="_Toc26047034"/>
      <w:r>
        <w:lastRenderedPageBreak/>
        <w:t>Roadmap</w:t>
      </w:r>
      <w:bookmarkEnd w:id="4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66C15462" w:rsidR="006C13FB" w:rsidRDefault="005561B3" w:rsidP="006C13FB">
      <w:pPr>
        <w:keepNext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CF21AC" wp14:editId="0347029D">
                <wp:simplePos x="0" y="0"/>
                <wp:positionH relativeFrom="column">
                  <wp:posOffset>1468755</wp:posOffset>
                </wp:positionH>
                <wp:positionV relativeFrom="paragraph">
                  <wp:posOffset>2034540</wp:posOffset>
                </wp:positionV>
                <wp:extent cx="914400" cy="790575"/>
                <wp:effectExtent l="19050" t="19050" r="38100" b="4762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90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FC10B" id="Ellipse 22" o:spid="_x0000_s1026" style="position:absolute;margin-left:115.65pt;margin-top:160.2pt;width:1in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" filled="f" strokecolor="red" strokeweight="4.5pt"/>
            </w:pict>
          </mc:Fallback>
        </mc:AlternateContent>
      </w:r>
      <w:r w:rsidR="00A33988"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5DE6AD69" w:rsidR="00A913F0" w:rsidRPr="00A913F0" w:rsidRDefault="006C13FB" w:rsidP="006C13FB">
      <w:pPr>
        <w:pStyle w:val="Lgende"/>
        <w:jc w:val="center"/>
      </w:pPr>
      <w:r>
        <w:t xml:space="preserve">Figure </w:t>
      </w:r>
      <w:fldSimple w:instr=" SEQ Figure \* ARABIC ">
        <w:r w:rsidR="00D57FEE">
          <w:rPr>
            <w:noProof/>
          </w:rPr>
          <w:t>1</w:t>
        </w:r>
      </w:fldSimple>
      <w:r>
        <w:t xml:space="preserve"> : Roadmap </w:t>
      </w:r>
      <w:proofErr w:type="spellStart"/>
      <w:r>
        <w:t>Cobox</w:t>
      </w:r>
      <w:proofErr w:type="spellEnd"/>
    </w:p>
    <w:p w14:paraId="7E2AE231" w14:textId="77777777" w:rsidR="00F84551" w:rsidRDefault="00F84551"/>
    <w:p w14:paraId="4C03ADC0" w14:textId="77777777" w:rsidR="00F84551" w:rsidRDefault="00F84551"/>
    <w:p w14:paraId="4C4E7A64" w14:textId="6CB8A817" w:rsidR="00AF4CBC" w:rsidRPr="000559F7" w:rsidRDefault="00BE0C74" w:rsidP="000559F7">
      <w:pPr>
        <w:jc w:val="center"/>
      </w:pPr>
      <w:r w:rsidRPr="000559F7">
        <w:t xml:space="preserve">Nous sommes donc à l’heure de la rédaction </w:t>
      </w:r>
      <w:r w:rsidR="000559F7" w:rsidRPr="000559F7">
        <w:t>à l’itération n°2</w:t>
      </w:r>
      <w:r w:rsidR="00231967" w:rsidRPr="000559F7">
        <w:br w:type="page"/>
      </w:r>
    </w:p>
    <w:p w14:paraId="79BA1F66" w14:textId="3947B886" w:rsidR="00AF4CBC" w:rsidRDefault="00BE71E2">
      <w:pPr>
        <w:pStyle w:val="Titre1"/>
        <w:framePr w:wrap="around"/>
        <w:numPr>
          <w:ilvl w:val="0"/>
          <w:numId w:val="3"/>
        </w:numPr>
      </w:pPr>
      <w:bookmarkStart w:id="5" w:name="_Toc26047035"/>
      <w:r>
        <w:lastRenderedPageBreak/>
        <w:t>Avancés</w:t>
      </w:r>
      <w:bookmarkEnd w:id="5"/>
      <w:r>
        <w:t xml:space="preserve"> </w:t>
      </w:r>
    </w:p>
    <w:p w14:paraId="74537A6C" w14:textId="314E22FC" w:rsidR="00AF4CBC" w:rsidRDefault="00231967">
      <w:pPr>
        <w:pStyle w:val="Titre2"/>
        <w:framePr w:wrap="around"/>
      </w:pPr>
      <w:bookmarkStart w:id="6" w:name="_Toc26047036"/>
      <w:r>
        <w:t xml:space="preserve">2.1. </w:t>
      </w:r>
      <w:r w:rsidR="00BE71E2">
        <w:t>1</w:t>
      </w:r>
      <w:r w:rsidR="00BE71E2" w:rsidRPr="00BE71E2">
        <w:rPr>
          <w:vertAlign w:val="superscript"/>
        </w:rPr>
        <w:t>ère</w:t>
      </w:r>
      <w:r w:rsidR="00BE71E2">
        <w:t xml:space="preserve"> itération – 30/11/2019 12:30</w:t>
      </w:r>
      <w:bookmarkEnd w:id="6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4E6515B7" w:rsidR="00AF4CBC" w:rsidRDefault="00231967">
      <w:pPr>
        <w:rPr>
          <w:b w:val="0"/>
        </w:rPr>
      </w:pPr>
      <w:r>
        <w:rPr>
          <w:b w:val="0"/>
        </w:rPr>
        <w:t xml:space="preserve">Ci-dessous sont détaillées les </w:t>
      </w:r>
      <w:r w:rsidR="00BE71E2">
        <w:rPr>
          <w:b w:val="0"/>
        </w:rPr>
        <w:t>avancés récentes sur notre projet</w:t>
      </w:r>
    </w:p>
    <w:p w14:paraId="3B6C3A05" w14:textId="77777777" w:rsidR="00AF4CBC" w:rsidRDefault="00AF4CBC"/>
    <w:p w14:paraId="4941B613" w14:textId="1730216D" w:rsidR="00AF4CBC" w:rsidRDefault="00231967" w:rsidP="00344B50">
      <w:pPr>
        <w:pStyle w:val="Titre3"/>
      </w:pPr>
      <w:bookmarkStart w:id="7" w:name="_Toc26047037"/>
      <w:r>
        <w:t xml:space="preserve">2.1.1. </w:t>
      </w:r>
      <w:proofErr w:type="spellStart"/>
      <w:r w:rsidR="003C5C71">
        <w:t>Cobox</w:t>
      </w:r>
      <w:proofErr w:type="spellEnd"/>
      <w:r w:rsidR="003C5C71">
        <w:t xml:space="preserve"> Serveur - Hardware</w:t>
      </w:r>
      <w:bookmarkEnd w:id="7"/>
    </w:p>
    <w:p w14:paraId="2C65296B" w14:textId="77777777" w:rsidR="00344B50" w:rsidRPr="00344B50" w:rsidRDefault="00344B50" w:rsidP="00344B50"/>
    <w:p w14:paraId="3593489D" w14:textId="2AF2B186" w:rsidR="00344B50" w:rsidRPr="00344B50" w:rsidRDefault="00344B50" w:rsidP="00344B50">
      <w:pPr>
        <w:pStyle w:val="Titre4"/>
      </w:pPr>
      <w:r>
        <w:t>2.1.1.1. Effectif à ce jour</w:t>
      </w:r>
    </w:p>
    <w:p w14:paraId="143C51D9" w14:textId="3A552338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1F0AB6D2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57F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6C759D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31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" stroked="f">
                <v:textbox style="mso-fit-shape-to-text:t" inset="0,0,0,0">
                  <w:txbxContent>
                    <w:p w14:paraId="47B231AB" w14:textId="1F0AB6D2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57FE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71E2">
        <w:rPr>
          <w:b w:val="0"/>
        </w:rPr>
        <w:t>La configuration de la RaspBerry est fonctionnelle :</w:t>
      </w:r>
    </w:p>
    <w:p w14:paraId="6F34F195" w14:textId="62FF9437" w:rsidR="00BE71E2" w:rsidRDefault="00BE71E2" w:rsidP="00BE71E2">
      <w:pPr>
        <w:pStyle w:val="Paragraphedeliste"/>
        <w:numPr>
          <w:ilvl w:val="0"/>
          <w:numId w:val="4"/>
        </w:numPr>
        <w:rPr>
          <w:b w:val="0"/>
        </w:rPr>
      </w:pPr>
      <w:proofErr w:type="spellStart"/>
      <w:r>
        <w:rPr>
          <w:b w:val="0"/>
        </w:rPr>
        <w:t>Raspbian</w:t>
      </w:r>
      <w:proofErr w:type="spellEnd"/>
      <w:r>
        <w:rPr>
          <w:b w:val="0"/>
        </w:rPr>
        <w:t xml:space="preserve"> est installé </w:t>
      </w:r>
    </w:p>
    <w:p w14:paraId="01E5E809" w14:textId="387742B3" w:rsidR="00BE71E2" w:rsidRDefault="00BE71E2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La configuration du serveur SSH est opérationnelle</w:t>
      </w:r>
    </w:p>
    <w:p w14:paraId="5246A212" w14:textId="3E388AD4" w:rsidR="00BE71E2" w:rsidRDefault="00BE71E2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Le Wifi en mode AP est opérationnelle</w:t>
      </w:r>
    </w:p>
    <w:p w14:paraId="028FEBEA" w14:textId="58247A72" w:rsidR="00344B50" w:rsidRDefault="00344B5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Les librairies nécessaires au fonctionnement sont installées</w:t>
      </w:r>
    </w:p>
    <w:p w14:paraId="0A7A5BA2" w14:textId="1DCAA228" w:rsidR="00344B50" w:rsidRPr="00344B50" w:rsidRDefault="00344B5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La structure de la base de données est créée</w:t>
      </w:r>
    </w:p>
    <w:p w14:paraId="5E98B618" w14:textId="77777777" w:rsidR="00344B50" w:rsidRPr="00344B50" w:rsidRDefault="00344B50" w:rsidP="00344B50">
      <w:pPr>
        <w:rPr>
          <w:b w:val="0"/>
        </w:rPr>
      </w:pPr>
    </w:p>
    <w:p w14:paraId="0C408AE4" w14:textId="0C696085" w:rsidR="00AF4CBC" w:rsidRDefault="00344B50" w:rsidP="00344B50">
      <w:pPr>
        <w:pStyle w:val="Titre4"/>
      </w:pPr>
      <w:r>
        <w:t>2.1.1.2. Prochaine étape</w:t>
      </w:r>
    </w:p>
    <w:p w14:paraId="41A8925A" w14:textId="6098AEA8" w:rsidR="00344B50" w:rsidRPr="00344B50" w:rsidRDefault="00344B50" w:rsidP="00344B50">
      <w:pPr>
        <w:rPr>
          <w:b w:val="0"/>
        </w:rPr>
      </w:pPr>
      <w:r w:rsidRPr="00344B50">
        <w:rPr>
          <w:b w:val="0"/>
        </w:rPr>
        <w:t>Les prochaines taches à effectuer sont :</w:t>
      </w:r>
    </w:p>
    <w:p w14:paraId="5C714BEE" w14:textId="67F32ED2" w:rsidR="00344B50" w:rsidRPr="00344B50" w:rsidRDefault="00344B50" w:rsidP="00344B50">
      <w:pPr>
        <w:pStyle w:val="Paragraphedeliste"/>
        <w:numPr>
          <w:ilvl w:val="0"/>
          <w:numId w:val="4"/>
        </w:numPr>
      </w:pPr>
      <w:r>
        <w:rPr>
          <w:b w:val="0"/>
        </w:rPr>
        <w:t>Installation des composant Web pour réaliser l’étude de l’IHM Web</w:t>
      </w:r>
    </w:p>
    <w:p w14:paraId="231CFEA8" w14:textId="3098295F" w:rsidR="00AF4CBC" w:rsidRPr="003C5C71" w:rsidRDefault="003C5C7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 xml:space="preserve">Intégration des sources sur la </w:t>
      </w:r>
      <w:proofErr w:type="spellStart"/>
      <w:r>
        <w:rPr>
          <w:b w:val="0"/>
        </w:rPr>
        <w:t>raspberry</w:t>
      </w:r>
      <w:proofErr w:type="spellEnd"/>
    </w:p>
    <w:p w14:paraId="2A6244DB" w14:textId="687F8ED8" w:rsidR="003C5C71" w:rsidRDefault="003C5C71">
      <w:pPr>
        <w:spacing w:after="160" w:line="259" w:lineRule="auto"/>
        <w:rPr>
          <w:b w:val="0"/>
        </w:rPr>
      </w:pPr>
      <w:r>
        <w:rPr>
          <w:b w:val="0"/>
        </w:rPr>
        <w:br w:type="page"/>
      </w:r>
    </w:p>
    <w:p w14:paraId="0097F5F3" w14:textId="77777777" w:rsidR="00AF4CBC" w:rsidRDefault="00AF4CBC">
      <w:pPr>
        <w:rPr>
          <w:b w:val="0"/>
        </w:rPr>
      </w:pPr>
    </w:p>
    <w:p w14:paraId="00B2A233" w14:textId="5C728620" w:rsidR="00AF4CBC" w:rsidRDefault="00231967" w:rsidP="00BA12E9">
      <w:pPr>
        <w:pStyle w:val="Titre3"/>
      </w:pPr>
      <w:bookmarkStart w:id="8" w:name="_Toc26047038"/>
      <w:r>
        <w:t xml:space="preserve">2.1.2. </w:t>
      </w:r>
      <w:proofErr w:type="spellStart"/>
      <w:r w:rsidR="003C5C71">
        <w:t>Cobox</w:t>
      </w:r>
      <w:proofErr w:type="spellEnd"/>
      <w:r w:rsidR="003C5C71">
        <w:t xml:space="preserve"> Serveur - Software</w:t>
      </w:r>
      <w:bookmarkEnd w:id="8"/>
    </w:p>
    <w:p w14:paraId="55A73FD4" w14:textId="1AE85E83" w:rsidR="003C5C71" w:rsidRPr="003C5C71" w:rsidRDefault="003C5C71" w:rsidP="003C5C71"/>
    <w:p w14:paraId="60051EF8" w14:textId="298B2326" w:rsidR="00AF4CBC" w:rsidRPr="00814E71" w:rsidRDefault="00814E71">
      <w:pPr>
        <w:rPr>
          <w:b w:val="0"/>
        </w:rPr>
      </w:pPr>
      <w:r w:rsidRPr="00814E71">
        <w:rPr>
          <w:b w:val="0"/>
        </w:rPr>
        <w:t>Le logiciel qui se chargera de gérer les connexions des clients est en construction voici l’avancement global </w:t>
      </w:r>
      <w:r w:rsidR="005561B3">
        <w:rPr>
          <w:b w:val="0"/>
        </w:rPr>
        <w:t>à la première itération.</w:t>
      </w:r>
    </w:p>
    <w:p w14:paraId="3F8202E3" w14:textId="1647468F" w:rsidR="00AF4CBC" w:rsidRDefault="00A11318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7E19BCCD" wp14:editId="4C1E2B35">
            <wp:simplePos x="0" y="0"/>
            <wp:positionH relativeFrom="margin">
              <wp:posOffset>981710</wp:posOffset>
            </wp:positionH>
            <wp:positionV relativeFrom="paragraph">
              <wp:posOffset>100965</wp:posOffset>
            </wp:positionV>
            <wp:extent cx="28581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51" y="21396"/>
                <wp:lineTo x="21451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13651" r="14393" b="13061"/>
                    <a:stretch/>
                  </pic:blipFill>
                  <pic:spPr bwMode="auto">
                    <a:xfrm>
                      <a:off x="0" y="0"/>
                      <a:ext cx="28581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5B92" w14:textId="21541B32" w:rsidR="005561B3" w:rsidRDefault="005561B3"/>
    <w:p w14:paraId="32A416E5" w14:textId="362F17CA" w:rsidR="005561B3" w:rsidRDefault="005561B3"/>
    <w:p w14:paraId="370E7A0E" w14:textId="212A8C2D" w:rsidR="00A11318" w:rsidRDefault="00A11318"/>
    <w:p w14:paraId="44EEA242" w14:textId="601CA57E" w:rsidR="00A11318" w:rsidRDefault="00A11318"/>
    <w:p w14:paraId="4605C5A3" w14:textId="01D9D900" w:rsidR="00A11318" w:rsidRDefault="00A11318"/>
    <w:p w14:paraId="60E64A1C" w14:textId="608D4BC5" w:rsidR="00A11318" w:rsidRDefault="00A11318"/>
    <w:p w14:paraId="7867F703" w14:textId="45C16633" w:rsidR="00A11318" w:rsidRDefault="00A1131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8E17050" wp14:editId="3B6CCFDF">
                <wp:simplePos x="0" y="0"/>
                <wp:positionH relativeFrom="column">
                  <wp:posOffset>1334135</wp:posOffset>
                </wp:positionH>
                <wp:positionV relativeFrom="paragraph">
                  <wp:posOffset>29845</wp:posOffset>
                </wp:positionV>
                <wp:extent cx="2858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24AA1" w14:textId="05D90410" w:rsidR="005561B3" w:rsidRPr="000E37B6" w:rsidRDefault="005561B3" w:rsidP="005561B3">
                            <w:pPr>
                              <w:pStyle w:val="Lgende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57FE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Bind</w:t>
                            </w:r>
                            <w:proofErr w:type="spellEnd"/>
                            <w:r>
                              <w:t xml:space="preserve"> port 4444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17050" id="Zone de texte 23" o:spid="_x0000_s1032" type="#_x0000_t202" style="position:absolute;margin-left:105.05pt;margin-top:2.35pt;width:225.0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" stroked="f">
                <v:textbox style="mso-fit-shape-to-text:t" inset="0,0,0,0">
                  <w:txbxContent>
                    <w:p w14:paraId="7B324AA1" w14:textId="05D90410" w:rsidR="005561B3" w:rsidRPr="000E37B6" w:rsidRDefault="005561B3" w:rsidP="005561B3">
                      <w:pPr>
                        <w:pStyle w:val="Lgende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57FE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Bind</w:t>
                      </w:r>
                      <w:proofErr w:type="spellEnd"/>
                      <w:r>
                        <w:t xml:space="preserve"> port 4444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352680" w14:textId="495116A9" w:rsidR="00A11318" w:rsidRDefault="00A11318"/>
    <w:p w14:paraId="47A53C6E" w14:textId="6764FF35" w:rsidR="00814E71" w:rsidRDefault="00814E71"/>
    <w:p w14:paraId="79B587E4" w14:textId="181350C4" w:rsidR="00AF4CBC" w:rsidRDefault="005561B3">
      <w:pPr>
        <w:rPr>
          <w:b w:val="0"/>
        </w:rPr>
      </w:pPr>
      <w:r w:rsidRPr="005561B3">
        <w:rPr>
          <w:b w:val="0"/>
        </w:rPr>
        <w:t>Le serveur est capable d’interagir avec l’actionneur (ESP8266) au travers de trames TCP/IP en allouant un processus fils à chaque connexion.</w:t>
      </w:r>
    </w:p>
    <w:p w14:paraId="374F8139" w14:textId="05C0E934" w:rsidR="00A11318" w:rsidRDefault="00A11318">
      <w:pPr>
        <w:rPr>
          <w:b w:val="0"/>
        </w:rPr>
      </w:pPr>
    </w:p>
    <w:p w14:paraId="09541549" w14:textId="5B5D5C3A" w:rsidR="00A11318" w:rsidRDefault="00A11318">
      <w:pPr>
        <w:spacing w:after="160" w:line="259" w:lineRule="auto"/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A803A6" wp14:editId="253E8699">
                <wp:simplePos x="0" y="0"/>
                <wp:positionH relativeFrom="column">
                  <wp:posOffset>716280</wp:posOffset>
                </wp:positionH>
                <wp:positionV relativeFrom="paragraph">
                  <wp:posOffset>1860550</wp:posOffset>
                </wp:positionV>
                <wp:extent cx="4362450" cy="635"/>
                <wp:effectExtent l="0" t="0" r="0" b="0"/>
                <wp:wrapTopAndBottom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790A5" w14:textId="27B73773" w:rsidR="00A11318" w:rsidRPr="00F6022D" w:rsidRDefault="00A11318" w:rsidP="007E0912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57FE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: état actuel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803A6" id="Zone de texte 25" o:spid="_x0000_s1033" type="#_x0000_t202" style="position:absolute;margin-left:56.4pt;margin-top:146.5pt;width:343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" stroked="f">
                <v:textbox style="mso-fit-shape-to-text:t" inset="0,0,0,0">
                  <w:txbxContent>
                    <w:p w14:paraId="385790A5" w14:textId="27B73773" w:rsidR="00A11318" w:rsidRPr="00F6022D" w:rsidRDefault="00A11318" w:rsidP="007E0912">
                      <w:pPr>
                        <w:pStyle w:val="Lgende"/>
                        <w:jc w:val="center"/>
                        <w:rPr>
                          <w:noProof/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57FE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: état actuel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42619B00" wp14:editId="69389AC6">
            <wp:simplePos x="0" y="0"/>
            <wp:positionH relativeFrom="margin">
              <wp:posOffset>716280</wp:posOffset>
            </wp:positionH>
            <wp:positionV relativeFrom="paragraph">
              <wp:posOffset>603250</wp:posOffset>
            </wp:positionV>
            <wp:extent cx="4362450" cy="1200150"/>
            <wp:effectExtent l="0" t="0" r="57150" b="0"/>
            <wp:wrapTopAndBottom/>
            <wp:docPr id="18" name="Diagramme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</w:rPr>
        <w:br w:type="page"/>
      </w:r>
    </w:p>
    <w:p w14:paraId="0B8851D2" w14:textId="77777777" w:rsidR="00A11318" w:rsidRDefault="00A11318">
      <w:pPr>
        <w:rPr>
          <w:b w:val="0"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9592"/>
      </w:tblGrid>
      <w:tr w:rsidR="00A11318" w14:paraId="01541765" w14:textId="77777777" w:rsidTr="00A113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3C180A68" w14:textId="4D18D546" w:rsidR="00A11318" w:rsidRPr="006140E9" w:rsidRDefault="006140E9" w:rsidP="006140E9">
            <w:pPr>
              <w:jc w:val="center"/>
              <w:rPr>
                <w:b/>
              </w:rPr>
            </w:pPr>
            <w:r w:rsidRPr="006140E9">
              <w:rPr>
                <w:b/>
              </w:rPr>
              <w:t>Création de socket</w:t>
            </w:r>
          </w:p>
        </w:tc>
      </w:tr>
      <w:tr w:rsidR="00A11318" w14:paraId="5DA79F4B" w14:textId="77777777" w:rsidTr="00A1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5E696248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sockfd</w:t>
            </w:r>
            <w:proofErr w:type="spellEnd"/>
            <w:proofErr w:type="gramEnd"/>
            <w:r w:rsidRPr="00A11318">
              <w:rPr>
                <w:rFonts w:ascii="Consolas" w:hAnsi="Consolas"/>
                <w:sz w:val="22"/>
              </w:rPr>
              <w:t xml:space="preserve"> = socket(AF_INET, SOCK_STREAM, 0);</w:t>
            </w:r>
          </w:p>
          <w:p w14:paraId="0BEC529B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if(</w:t>
            </w:r>
            <w:proofErr w:type="spellStart"/>
            <w:proofErr w:type="gramEnd"/>
            <w:r w:rsidRPr="00A11318">
              <w:rPr>
                <w:rFonts w:ascii="Consolas" w:hAnsi="Consolas"/>
                <w:sz w:val="22"/>
              </w:rPr>
              <w:t>sockfd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&lt; 0){</w:t>
            </w:r>
          </w:p>
          <w:p w14:paraId="0429ADBF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"[-]</w:t>
            </w:r>
            <w:proofErr w:type="spellStart"/>
            <w:r w:rsidRPr="00A11318">
              <w:rPr>
                <w:rFonts w:ascii="Consolas" w:hAnsi="Consolas"/>
                <w:sz w:val="22"/>
              </w:rPr>
              <w:t>Error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in </w:t>
            </w:r>
            <w:proofErr w:type="spellStart"/>
            <w:r w:rsidRPr="00A11318">
              <w:rPr>
                <w:rFonts w:ascii="Consolas" w:hAnsi="Consolas"/>
                <w:sz w:val="22"/>
              </w:rPr>
              <w:t>connection</w:t>
            </w:r>
            <w:proofErr w:type="spellEnd"/>
            <w:r w:rsidRPr="00A11318">
              <w:rPr>
                <w:rFonts w:ascii="Consolas" w:hAnsi="Consolas"/>
                <w:sz w:val="22"/>
              </w:rPr>
              <w:t>.\n");</w:t>
            </w:r>
          </w:p>
          <w:p w14:paraId="4DFB3D05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exit(</w:t>
            </w:r>
            <w:proofErr w:type="gramEnd"/>
            <w:r w:rsidRPr="00A11318">
              <w:rPr>
                <w:rFonts w:ascii="Consolas" w:hAnsi="Consolas"/>
                <w:sz w:val="22"/>
              </w:rPr>
              <w:t>1);</w:t>
            </w:r>
          </w:p>
          <w:p w14:paraId="3A60D158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  <w:t>}</w:t>
            </w:r>
          </w:p>
          <w:p w14:paraId="2F4BDF5B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 xml:space="preserve">"[+]Server Socket </w:t>
            </w:r>
            <w:proofErr w:type="spellStart"/>
            <w:r w:rsidRPr="00A11318">
              <w:rPr>
                <w:rFonts w:ascii="Consolas" w:hAnsi="Consolas"/>
                <w:sz w:val="22"/>
              </w:rPr>
              <w:t>is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A11318">
              <w:rPr>
                <w:rFonts w:ascii="Consolas" w:hAnsi="Consolas"/>
                <w:sz w:val="22"/>
              </w:rPr>
              <w:t>created</w:t>
            </w:r>
            <w:proofErr w:type="spellEnd"/>
            <w:r w:rsidRPr="00A11318">
              <w:rPr>
                <w:rFonts w:ascii="Consolas" w:hAnsi="Consolas"/>
                <w:sz w:val="22"/>
              </w:rPr>
              <w:t>.\n");</w:t>
            </w:r>
          </w:p>
          <w:p w14:paraId="0CC47D5A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6909B09F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memset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&amp;</w:t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, '\0', </w:t>
            </w:r>
            <w:proofErr w:type="spellStart"/>
            <w:r w:rsidRPr="00A11318">
              <w:rPr>
                <w:rFonts w:ascii="Consolas" w:hAnsi="Consolas"/>
                <w:sz w:val="22"/>
              </w:rPr>
              <w:t>sizeof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</w:t>
            </w:r>
            <w:proofErr w:type="spellEnd"/>
            <w:r w:rsidRPr="00A11318">
              <w:rPr>
                <w:rFonts w:ascii="Consolas" w:hAnsi="Consolas"/>
                <w:sz w:val="22"/>
              </w:rPr>
              <w:t>));</w:t>
            </w:r>
          </w:p>
          <w:p w14:paraId="33C9B62E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serverAddr.sin_family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= AF_INET;</w:t>
            </w:r>
          </w:p>
          <w:p w14:paraId="5C5EC432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serverAddr.sin_port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= </w:t>
            </w:r>
            <w:proofErr w:type="spellStart"/>
            <w:r w:rsidRPr="00A11318">
              <w:rPr>
                <w:rFonts w:ascii="Consolas" w:hAnsi="Consolas"/>
                <w:sz w:val="22"/>
              </w:rPr>
              <w:t>htons</w:t>
            </w:r>
            <w:proofErr w:type="spellEnd"/>
            <w:r w:rsidRPr="00A11318">
              <w:rPr>
                <w:rFonts w:ascii="Consolas" w:hAnsi="Consolas"/>
                <w:sz w:val="22"/>
              </w:rPr>
              <w:t>(PORT);</w:t>
            </w:r>
          </w:p>
          <w:p w14:paraId="3A99A8ED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serverAddr.sin_</w:t>
            </w:r>
            <w:proofErr w:type="gramStart"/>
            <w:r w:rsidRPr="00A11318">
              <w:rPr>
                <w:rFonts w:ascii="Consolas" w:hAnsi="Consolas"/>
                <w:sz w:val="22"/>
              </w:rPr>
              <w:t>addr.s</w:t>
            </w:r>
            <w:proofErr w:type="gramEnd"/>
            <w:r w:rsidRPr="00A11318">
              <w:rPr>
                <w:rFonts w:ascii="Consolas" w:hAnsi="Consolas"/>
                <w:sz w:val="22"/>
              </w:rPr>
              <w:t>_addr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= </w:t>
            </w:r>
            <w:proofErr w:type="spellStart"/>
            <w:r w:rsidRPr="00A11318">
              <w:rPr>
                <w:rFonts w:ascii="Consolas" w:hAnsi="Consolas"/>
                <w:sz w:val="22"/>
              </w:rPr>
              <w:t>inet_addr</w:t>
            </w:r>
            <w:proofErr w:type="spellEnd"/>
            <w:r w:rsidRPr="00A11318">
              <w:rPr>
                <w:rFonts w:ascii="Consolas" w:hAnsi="Consolas"/>
                <w:sz w:val="22"/>
              </w:rPr>
              <w:t>("0.0.0.0");</w:t>
            </w:r>
          </w:p>
          <w:p w14:paraId="33F2621E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74AAE074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ret</w:t>
            </w:r>
            <w:proofErr w:type="spellEnd"/>
            <w:proofErr w:type="gramEnd"/>
            <w:r w:rsidRPr="00A11318">
              <w:rPr>
                <w:rFonts w:ascii="Consolas" w:hAnsi="Consolas"/>
                <w:sz w:val="22"/>
              </w:rPr>
              <w:t xml:space="preserve"> = </w:t>
            </w:r>
            <w:proofErr w:type="spellStart"/>
            <w:r w:rsidRPr="00A11318">
              <w:rPr>
                <w:rFonts w:ascii="Consolas" w:hAnsi="Consolas"/>
                <w:sz w:val="22"/>
              </w:rPr>
              <w:t>bind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sockfd</w:t>
            </w:r>
            <w:proofErr w:type="spellEnd"/>
            <w:r w:rsidRPr="00A11318">
              <w:rPr>
                <w:rFonts w:ascii="Consolas" w:hAnsi="Consolas"/>
                <w:sz w:val="22"/>
              </w:rPr>
              <w:t>, (</w:t>
            </w:r>
            <w:proofErr w:type="spellStart"/>
            <w:r w:rsidRPr="00A11318">
              <w:rPr>
                <w:rFonts w:ascii="Consolas" w:hAnsi="Consolas"/>
                <w:sz w:val="22"/>
              </w:rPr>
              <w:t>struct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A11318">
              <w:rPr>
                <w:rFonts w:ascii="Consolas" w:hAnsi="Consolas"/>
                <w:sz w:val="22"/>
              </w:rPr>
              <w:t>sockaddr</w:t>
            </w:r>
            <w:proofErr w:type="spellEnd"/>
            <w:r w:rsidRPr="00A11318">
              <w:rPr>
                <w:rFonts w:ascii="Consolas" w:hAnsi="Consolas"/>
                <w:sz w:val="22"/>
              </w:rPr>
              <w:t>*)&amp;</w:t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, </w:t>
            </w:r>
            <w:proofErr w:type="spellStart"/>
            <w:r w:rsidRPr="00A11318">
              <w:rPr>
                <w:rFonts w:ascii="Consolas" w:hAnsi="Consolas"/>
                <w:sz w:val="22"/>
              </w:rPr>
              <w:t>sizeof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serverAddr</w:t>
            </w:r>
            <w:proofErr w:type="spellEnd"/>
            <w:r w:rsidRPr="00A11318">
              <w:rPr>
                <w:rFonts w:ascii="Consolas" w:hAnsi="Consolas"/>
                <w:sz w:val="22"/>
              </w:rPr>
              <w:t>));</w:t>
            </w:r>
          </w:p>
          <w:p w14:paraId="5A71ADE3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if(</w:t>
            </w:r>
            <w:proofErr w:type="spellStart"/>
            <w:proofErr w:type="gramEnd"/>
            <w:r w:rsidRPr="00A11318">
              <w:rPr>
                <w:rFonts w:ascii="Consolas" w:hAnsi="Consolas"/>
                <w:sz w:val="22"/>
              </w:rPr>
              <w:t>ret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&lt; 0){</w:t>
            </w:r>
          </w:p>
          <w:p w14:paraId="5628BF18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"[-]</w:t>
            </w:r>
            <w:proofErr w:type="spellStart"/>
            <w:r w:rsidRPr="00A11318">
              <w:rPr>
                <w:rFonts w:ascii="Consolas" w:hAnsi="Consolas"/>
                <w:sz w:val="22"/>
              </w:rPr>
              <w:t>Error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in binding.\n");</w:t>
            </w:r>
          </w:p>
          <w:p w14:paraId="7437EF8E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exit(</w:t>
            </w:r>
            <w:proofErr w:type="gramEnd"/>
            <w:r w:rsidRPr="00A11318">
              <w:rPr>
                <w:rFonts w:ascii="Consolas" w:hAnsi="Consolas"/>
                <w:sz w:val="22"/>
              </w:rPr>
              <w:t>1);</w:t>
            </w:r>
          </w:p>
          <w:p w14:paraId="20EE13BF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  <w:t>}</w:t>
            </w:r>
          </w:p>
          <w:p w14:paraId="68785549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"[+]</w:t>
            </w:r>
            <w:proofErr w:type="spellStart"/>
            <w:r w:rsidRPr="00A11318">
              <w:rPr>
                <w:rFonts w:ascii="Consolas" w:hAnsi="Consolas"/>
                <w:sz w:val="22"/>
              </w:rPr>
              <w:t>Bind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to port %d\n", 4444);</w:t>
            </w:r>
          </w:p>
          <w:p w14:paraId="6B6CB59F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44808860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if(</w:t>
            </w:r>
            <w:proofErr w:type="spellStart"/>
            <w:proofErr w:type="gramEnd"/>
            <w:r w:rsidRPr="00A11318">
              <w:rPr>
                <w:rFonts w:ascii="Consolas" w:hAnsi="Consolas"/>
                <w:sz w:val="22"/>
              </w:rPr>
              <w:t>listen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sockfd</w:t>
            </w:r>
            <w:proofErr w:type="spellEnd"/>
            <w:r w:rsidRPr="00A11318">
              <w:rPr>
                <w:rFonts w:ascii="Consolas" w:hAnsi="Consolas"/>
                <w:sz w:val="22"/>
              </w:rPr>
              <w:t>, 10) == 0){</w:t>
            </w:r>
          </w:p>
          <w:p w14:paraId="11FCAF35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proofErr w:type="gramEnd"/>
            <w:r w:rsidRPr="00A11318">
              <w:rPr>
                <w:rFonts w:ascii="Consolas" w:hAnsi="Consolas"/>
                <w:sz w:val="22"/>
              </w:rPr>
              <w:t>("[+]</w:t>
            </w:r>
            <w:proofErr w:type="spellStart"/>
            <w:r w:rsidRPr="00A11318">
              <w:rPr>
                <w:rFonts w:ascii="Consolas" w:hAnsi="Consolas"/>
                <w:sz w:val="22"/>
              </w:rPr>
              <w:t>Listening</w:t>
            </w:r>
            <w:proofErr w:type="spellEnd"/>
            <w:r w:rsidRPr="00A11318">
              <w:rPr>
                <w:rFonts w:ascii="Consolas" w:hAnsi="Consolas"/>
                <w:sz w:val="22"/>
              </w:rPr>
              <w:t>....\n");</w:t>
            </w:r>
          </w:p>
          <w:p w14:paraId="25DA400C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}</w:t>
            </w:r>
            <w:proofErr w:type="spellStart"/>
            <w:r w:rsidRPr="00A11318">
              <w:rPr>
                <w:rFonts w:ascii="Consolas" w:hAnsi="Consolas"/>
                <w:sz w:val="22"/>
              </w:rPr>
              <w:t>else</w:t>
            </w:r>
            <w:proofErr w:type="spellEnd"/>
            <w:proofErr w:type="gramEnd"/>
            <w:r w:rsidRPr="00A11318">
              <w:rPr>
                <w:rFonts w:ascii="Consolas" w:hAnsi="Consolas"/>
                <w:sz w:val="22"/>
              </w:rPr>
              <w:t>{</w:t>
            </w:r>
          </w:p>
          <w:p w14:paraId="40D7E440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"[-]</w:t>
            </w:r>
            <w:proofErr w:type="spellStart"/>
            <w:r w:rsidRPr="00A11318">
              <w:rPr>
                <w:rFonts w:ascii="Consolas" w:hAnsi="Consolas"/>
                <w:sz w:val="22"/>
              </w:rPr>
              <w:t>Error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in binding.\n");</w:t>
            </w:r>
          </w:p>
          <w:p w14:paraId="355C4790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  <w:t>}</w:t>
            </w:r>
          </w:p>
          <w:p w14:paraId="303230C3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10856D54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69BFE3BD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while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>1){</w:t>
            </w:r>
          </w:p>
          <w:p w14:paraId="0190BAA8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newSocket</w:t>
            </w:r>
            <w:proofErr w:type="spellEnd"/>
            <w:proofErr w:type="gramEnd"/>
            <w:r w:rsidRPr="00A11318">
              <w:rPr>
                <w:rFonts w:ascii="Consolas" w:hAnsi="Consolas"/>
                <w:sz w:val="22"/>
              </w:rPr>
              <w:t xml:space="preserve"> = </w:t>
            </w:r>
            <w:proofErr w:type="spellStart"/>
            <w:r w:rsidRPr="00A11318">
              <w:rPr>
                <w:rFonts w:ascii="Consolas" w:hAnsi="Consolas"/>
                <w:sz w:val="22"/>
              </w:rPr>
              <w:t>accept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sockfd</w:t>
            </w:r>
            <w:proofErr w:type="spellEnd"/>
            <w:r w:rsidRPr="00A11318">
              <w:rPr>
                <w:rFonts w:ascii="Consolas" w:hAnsi="Consolas"/>
                <w:sz w:val="22"/>
              </w:rPr>
              <w:t>, (</w:t>
            </w:r>
            <w:proofErr w:type="spellStart"/>
            <w:r w:rsidRPr="00A11318">
              <w:rPr>
                <w:rFonts w:ascii="Consolas" w:hAnsi="Consolas"/>
                <w:sz w:val="22"/>
              </w:rPr>
              <w:t>struct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A11318">
              <w:rPr>
                <w:rFonts w:ascii="Consolas" w:hAnsi="Consolas"/>
                <w:sz w:val="22"/>
              </w:rPr>
              <w:t>sockaddr</w:t>
            </w:r>
            <w:proofErr w:type="spellEnd"/>
            <w:r w:rsidRPr="00A11318">
              <w:rPr>
                <w:rFonts w:ascii="Consolas" w:hAnsi="Consolas"/>
                <w:sz w:val="22"/>
              </w:rPr>
              <w:t>*)&amp;</w:t>
            </w:r>
            <w:proofErr w:type="spellStart"/>
            <w:r w:rsidRPr="00A11318">
              <w:rPr>
                <w:rFonts w:ascii="Consolas" w:hAnsi="Consolas"/>
                <w:sz w:val="22"/>
              </w:rPr>
              <w:t>newAddr</w:t>
            </w:r>
            <w:proofErr w:type="spellEnd"/>
            <w:r w:rsidRPr="00A11318">
              <w:rPr>
                <w:rFonts w:ascii="Consolas" w:hAnsi="Consolas"/>
                <w:sz w:val="22"/>
              </w:rPr>
              <w:t>, &amp;</w:t>
            </w:r>
            <w:proofErr w:type="spellStart"/>
            <w:r w:rsidRPr="00A11318">
              <w:rPr>
                <w:rFonts w:ascii="Consolas" w:hAnsi="Consolas"/>
                <w:sz w:val="22"/>
              </w:rPr>
              <w:t>addr_size</w:t>
            </w:r>
            <w:proofErr w:type="spellEnd"/>
            <w:r w:rsidRPr="00A11318">
              <w:rPr>
                <w:rFonts w:ascii="Consolas" w:hAnsi="Consolas"/>
                <w:sz w:val="22"/>
              </w:rPr>
              <w:t>);</w:t>
            </w:r>
          </w:p>
          <w:p w14:paraId="28556F36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if(</w:t>
            </w:r>
            <w:proofErr w:type="spellStart"/>
            <w:proofErr w:type="gramEnd"/>
            <w:r w:rsidRPr="00A11318">
              <w:rPr>
                <w:rFonts w:ascii="Consolas" w:hAnsi="Consolas"/>
                <w:sz w:val="22"/>
              </w:rPr>
              <w:t>newSocket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&lt; 0){</w:t>
            </w:r>
          </w:p>
          <w:p w14:paraId="70983C96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gramStart"/>
            <w:r w:rsidRPr="00A11318">
              <w:rPr>
                <w:rFonts w:ascii="Consolas" w:hAnsi="Consolas"/>
                <w:sz w:val="22"/>
              </w:rPr>
              <w:t>exit(</w:t>
            </w:r>
            <w:proofErr w:type="gramEnd"/>
            <w:r w:rsidRPr="00A11318">
              <w:rPr>
                <w:rFonts w:ascii="Consolas" w:hAnsi="Consolas"/>
                <w:sz w:val="22"/>
              </w:rPr>
              <w:t>1);</w:t>
            </w:r>
          </w:p>
          <w:p w14:paraId="1B594742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  <w:t>}</w:t>
            </w:r>
          </w:p>
          <w:p w14:paraId="4B0F7B7A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A11318">
              <w:rPr>
                <w:rFonts w:ascii="Consolas" w:hAnsi="Consolas"/>
                <w:sz w:val="22"/>
              </w:rPr>
              <w:t>printf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gramEnd"/>
            <w:r w:rsidRPr="00A11318">
              <w:rPr>
                <w:rFonts w:ascii="Consolas" w:hAnsi="Consolas"/>
                <w:sz w:val="22"/>
              </w:rPr>
              <w:t xml:space="preserve">"Connection </w:t>
            </w:r>
            <w:proofErr w:type="spellStart"/>
            <w:r w:rsidRPr="00A11318">
              <w:rPr>
                <w:rFonts w:ascii="Consolas" w:hAnsi="Consolas"/>
                <w:sz w:val="22"/>
              </w:rPr>
              <w:t>accepted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A11318">
              <w:rPr>
                <w:rFonts w:ascii="Consolas" w:hAnsi="Consolas"/>
                <w:sz w:val="22"/>
              </w:rPr>
              <w:t>from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%s:%d\n", </w:t>
            </w:r>
            <w:proofErr w:type="spellStart"/>
            <w:r w:rsidRPr="00A11318">
              <w:rPr>
                <w:rFonts w:ascii="Consolas" w:hAnsi="Consolas"/>
                <w:sz w:val="22"/>
              </w:rPr>
              <w:t>inet_ntoa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newAddr.sin_addr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), </w:t>
            </w:r>
            <w:proofErr w:type="spellStart"/>
            <w:r w:rsidRPr="00A11318">
              <w:rPr>
                <w:rFonts w:ascii="Consolas" w:hAnsi="Consolas"/>
                <w:sz w:val="22"/>
              </w:rPr>
              <w:t>ntohs</w:t>
            </w:r>
            <w:proofErr w:type="spellEnd"/>
            <w:r w:rsidRPr="00A11318">
              <w:rPr>
                <w:rFonts w:ascii="Consolas" w:hAnsi="Consolas"/>
                <w:sz w:val="22"/>
              </w:rPr>
              <w:t>(</w:t>
            </w:r>
            <w:proofErr w:type="spellStart"/>
            <w:r w:rsidRPr="00A11318">
              <w:rPr>
                <w:rFonts w:ascii="Consolas" w:hAnsi="Consolas"/>
                <w:sz w:val="22"/>
              </w:rPr>
              <w:t>newAddr.sin_port</w:t>
            </w:r>
            <w:proofErr w:type="spellEnd"/>
            <w:r w:rsidRPr="00A11318">
              <w:rPr>
                <w:rFonts w:ascii="Consolas" w:hAnsi="Consolas"/>
                <w:sz w:val="22"/>
              </w:rPr>
              <w:t>));</w:t>
            </w:r>
          </w:p>
          <w:p w14:paraId="2C00E29F" w14:textId="77777777" w:rsidR="00A11318" w:rsidRPr="00A11318" w:rsidRDefault="00A11318" w:rsidP="00A11318">
            <w:pPr>
              <w:rPr>
                <w:rFonts w:ascii="Consolas" w:hAnsi="Consolas"/>
                <w:sz w:val="22"/>
              </w:rPr>
            </w:pPr>
          </w:p>
          <w:p w14:paraId="1212287B" w14:textId="3902A56F" w:rsidR="00A11318" w:rsidRPr="00A11318" w:rsidRDefault="00A11318" w:rsidP="00A11318">
            <w:pPr>
              <w:rPr>
                <w:rFonts w:ascii="Consolas" w:hAnsi="Consolas"/>
                <w:b/>
                <w:sz w:val="22"/>
              </w:rPr>
            </w:pPr>
            <w:r w:rsidRPr="00A11318">
              <w:rPr>
                <w:rFonts w:ascii="Consolas" w:hAnsi="Consolas"/>
                <w:sz w:val="22"/>
              </w:rPr>
              <w:tab/>
            </w:r>
            <w:r w:rsidRPr="00A11318">
              <w:rPr>
                <w:rFonts w:ascii="Consolas" w:hAnsi="Consolas"/>
                <w:sz w:val="22"/>
              </w:rPr>
              <w:tab/>
              <w:t>if((</w:t>
            </w:r>
            <w:proofErr w:type="spellStart"/>
            <w:r w:rsidRPr="00A11318">
              <w:rPr>
                <w:rFonts w:ascii="Consolas" w:hAnsi="Consolas"/>
                <w:sz w:val="22"/>
              </w:rPr>
              <w:t>childpid</w:t>
            </w:r>
            <w:proofErr w:type="spellEnd"/>
            <w:r w:rsidRPr="00A11318">
              <w:rPr>
                <w:rFonts w:ascii="Consolas" w:hAnsi="Consolas"/>
                <w:sz w:val="22"/>
              </w:rPr>
              <w:t xml:space="preserve"> = fork()) == 0){</w:t>
            </w:r>
          </w:p>
        </w:tc>
      </w:tr>
    </w:tbl>
    <w:p w14:paraId="01F46077" w14:textId="144ACD46" w:rsidR="00A11318" w:rsidRDefault="00A11318" w:rsidP="00A11318">
      <w:pPr>
        <w:jc w:val="center"/>
        <w:rPr>
          <w:b w:val="0"/>
        </w:rPr>
      </w:pPr>
      <w:r>
        <w:rPr>
          <w:b w:val="0"/>
        </w:rPr>
        <w:t xml:space="preserve">La suite du code correspond au traitement interne des données et est alimentée en temps réel via notre </w:t>
      </w:r>
      <w:proofErr w:type="spellStart"/>
      <w:r>
        <w:rPr>
          <w:b w:val="0"/>
        </w:rPr>
        <w:t>github</w:t>
      </w:r>
      <w:proofErr w:type="spellEnd"/>
      <w:r>
        <w:rPr>
          <w:b w:val="0"/>
        </w:rPr>
        <w:t xml:space="preserve"> commun de travail dont vous retrouvez l’url en première page.</w:t>
      </w:r>
    </w:p>
    <w:p w14:paraId="14B1B094" w14:textId="1C54D5C1" w:rsidR="00E43EB8" w:rsidRDefault="00E43EB8" w:rsidP="00E43EB8">
      <w:pPr>
        <w:pStyle w:val="Titre2"/>
        <w:framePr w:wrap="around"/>
        <w:numPr>
          <w:ilvl w:val="1"/>
          <w:numId w:val="3"/>
        </w:numPr>
      </w:pPr>
      <w:bookmarkStart w:id="9" w:name="_Toc26047039"/>
      <w:r>
        <w:lastRenderedPageBreak/>
        <w:t>2</w:t>
      </w:r>
      <w:r w:rsidRPr="00E43EB8">
        <w:rPr>
          <w:vertAlign w:val="superscript"/>
        </w:rPr>
        <w:t>nd</w:t>
      </w:r>
      <w:r>
        <w:t xml:space="preserve"> itération – 30/11/2019 19:30</w:t>
      </w:r>
      <w:bookmarkEnd w:id="9"/>
    </w:p>
    <w:p w14:paraId="12436FD7" w14:textId="4A3E4AD1" w:rsidR="00302C17" w:rsidRDefault="00302C17" w:rsidP="007466ED">
      <w:pPr>
        <w:pStyle w:val="Titre1"/>
        <w:framePr w:wrap="around"/>
      </w:pPr>
    </w:p>
    <w:p w14:paraId="52C8FDF4" w14:textId="4593A1E8" w:rsidR="00E43EB8" w:rsidRDefault="00E43EB8" w:rsidP="00E43EB8"/>
    <w:p w14:paraId="4BB70863" w14:textId="287891AB" w:rsidR="00E43EB8" w:rsidRDefault="00E43EB8" w:rsidP="00E43EB8"/>
    <w:p w14:paraId="34790E03" w14:textId="63E1C6A2" w:rsidR="00E43EB8" w:rsidRDefault="00E43EB8" w:rsidP="00E43EB8"/>
    <w:p w14:paraId="678E2757" w14:textId="16841DC7" w:rsidR="00E43EB8" w:rsidRDefault="00E43EB8" w:rsidP="00E43EB8">
      <w:pPr>
        <w:pStyle w:val="Titre3"/>
        <w:numPr>
          <w:ilvl w:val="2"/>
          <w:numId w:val="3"/>
        </w:numPr>
      </w:pPr>
      <w:bookmarkStart w:id="10" w:name="_Toc26047040"/>
      <w:r>
        <w:t>Documentation</w:t>
      </w:r>
      <w:bookmarkEnd w:id="10"/>
    </w:p>
    <w:p w14:paraId="65772AA4" w14:textId="39AD89D1" w:rsidR="00E43EB8" w:rsidRDefault="00E43EB8" w:rsidP="00E43EB8">
      <w:pPr>
        <w:rPr>
          <w:b w:val="0"/>
        </w:rPr>
      </w:pPr>
      <w:r>
        <w:rPr>
          <w:b w:val="0"/>
        </w:rPr>
        <w:t xml:space="preserve">Vous pouvez retrouver la </w:t>
      </w:r>
      <w:proofErr w:type="spellStart"/>
      <w:r>
        <w:rPr>
          <w:b w:val="0"/>
        </w:rPr>
        <w:t>mindmap</w:t>
      </w:r>
      <w:proofErr w:type="spellEnd"/>
      <w:r>
        <w:rPr>
          <w:b w:val="0"/>
        </w:rPr>
        <w:t xml:space="preserve"> du fonctionnement global de notre programme </w:t>
      </w:r>
      <w:proofErr w:type="spellStart"/>
      <w:r>
        <w:rPr>
          <w:b w:val="0"/>
        </w:rPr>
        <w:t>Cobox</w:t>
      </w:r>
      <w:proofErr w:type="spellEnd"/>
      <w:r>
        <w:rPr>
          <w:b w:val="0"/>
        </w:rPr>
        <w:t xml:space="preserve"> serveur ci-dessous :</w:t>
      </w:r>
    </w:p>
    <w:p w14:paraId="518CF795" w14:textId="77777777" w:rsidR="00226F11" w:rsidRDefault="00226F11" w:rsidP="00E43EB8">
      <w:pPr>
        <w:rPr>
          <w:b w:val="0"/>
        </w:rPr>
      </w:pPr>
    </w:p>
    <w:p w14:paraId="0C20491B" w14:textId="77777777" w:rsidR="00E43EB8" w:rsidRDefault="00E43EB8" w:rsidP="00E43EB8">
      <w:pPr>
        <w:keepNext/>
      </w:pPr>
      <w:r>
        <w:rPr>
          <w:noProof/>
          <w:lang w:eastAsia="fr-FR"/>
        </w:rPr>
        <w:drawing>
          <wp:inline distT="0" distB="0" distL="0" distR="0" wp14:anchorId="1014A0B4" wp14:editId="0572C7D9">
            <wp:extent cx="6097270" cy="489775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8DA" w14:textId="69FDD8EA" w:rsidR="00E43EB8" w:rsidRDefault="00E43EB8" w:rsidP="00E43EB8">
      <w:pPr>
        <w:pStyle w:val="Lgende"/>
        <w:jc w:val="center"/>
      </w:pPr>
      <w:r>
        <w:t xml:space="preserve">Figure </w:t>
      </w:r>
      <w:fldSimple w:instr=" SEQ Figure \* ARABIC ">
        <w:r w:rsidR="00D57FEE">
          <w:rPr>
            <w:noProof/>
          </w:rPr>
          <w:t>5</w:t>
        </w:r>
      </w:fldSimple>
      <w:r>
        <w:t xml:space="preserve"> : Synoptique de fonctionnement</w:t>
      </w:r>
    </w:p>
    <w:p w14:paraId="759607B0" w14:textId="52ECA276" w:rsidR="009B5698" w:rsidRDefault="009B5698" w:rsidP="009B5698"/>
    <w:p w14:paraId="5B215BA9" w14:textId="7EA93435" w:rsidR="009B5698" w:rsidRDefault="009B5698">
      <w:pPr>
        <w:spacing w:after="160" w:line="259" w:lineRule="auto"/>
      </w:pPr>
      <w:r>
        <w:br w:type="page"/>
      </w:r>
    </w:p>
    <w:p w14:paraId="3C44E1AC" w14:textId="5D4D9638" w:rsidR="009B5698" w:rsidRDefault="009B5698" w:rsidP="009B5698">
      <w:pPr>
        <w:pStyle w:val="Titre3"/>
        <w:numPr>
          <w:ilvl w:val="2"/>
          <w:numId w:val="3"/>
        </w:numPr>
      </w:pPr>
      <w:bookmarkStart w:id="11" w:name="_Toc26047041"/>
      <w:r>
        <w:lastRenderedPageBreak/>
        <w:t>Base de donnée</w:t>
      </w:r>
      <w:bookmarkEnd w:id="11"/>
    </w:p>
    <w:p w14:paraId="0488D4B0" w14:textId="4B44582A" w:rsidR="009B5698" w:rsidRDefault="009B5698" w:rsidP="009B5698">
      <w:pPr>
        <w:rPr>
          <w:b w:val="0"/>
        </w:rPr>
      </w:pPr>
      <w:r>
        <w:rPr>
          <w:b w:val="0"/>
        </w:rPr>
        <w:t xml:space="preserve">La </w:t>
      </w:r>
      <w:r w:rsidR="00BA12E9">
        <w:rPr>
          <w:b w:val="0"/>
        </w:rPr>
        <w:t>structure</w:t>
      </w:r>
      <w:r>
        <w:rPr>
          <w:b w:val="0"/>
        </w:rPr>
        <w:t xml:space="preserve"> de base de donnée est établie comme détaillées ci-dessous :</w:t>
      </w:r>
    </w:p>
    <w:p w14:paraId="053990AC" w14:textId="117EC20A" w:rsidR="009B5698" w:rsidRDefault="009B5698" w:rsidP="009B5698">
      <w:pPr>
        <w:rPr>
          <w:b w:val="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9B5698" w14:paraId="36E03ED4" w14:textId="77777777" w:rsidTr="00A840B7">
        <w:tc>
          <w:tcPr>
            <w:tcW w:w="1918" w:type="dxa"/>
            <w:shd w:val="clear" w:color="auto" w:fill="D9D9D9" w:themeFill="background1" w:themeFillShade="D9"/>
          </w:tcPr>
          <w:p w14:paraId="3367D170" w14:textId="5833B750" w:rsidR="009B5698" w:rsidRPr="00BA12E9" w:rsidRDefault="009B5698" w:rsidP="00BA12E9">
            <w:pPr>
              <w:jc w:val="center"/>
            </w:pPr>
            <w:proofErr w:type="spellStart"/>
            <w:r w:rsidRPr="00BA12E9">
              <w:t>Id_mesure</w:t>
            </w:r>
            <w:proofErr w:type="spellEnd"/>
          </w:p>
        </w:tc>
        <w:tc>
          <w:tcPr>
            <w:tcW w:w="1918" w:type="dxa"/>
            <w:shd w:val="clear" w:color="auto" w:fill="D9D9D9" w:themeFill="background1" w:themeFillShade="D9"/>
          </w:tcPr>
          <w:p w14:paraId="30DA9226" w14:textId="4EAFB2AF" w:rsidR="009B5698" w:rsidRPr="00BA12E9" w:rsidRDefault="009B5698" w:rsidP="00BA12E9">
            <w:pPr>
              <w:jc w:val="center"/>
            </w:pPr>
            <w:proofErr w:type="spellStart"/>
            <w:r w:rsidRPr="00BA12E9">
              <w:t>Id_Device</w:t>
            </w:r>
            <w:proofErr w:type="spellEnd"/>
          </w:p>
        </w:tc>
        <w:tc>
          <w:tcPr>
            <w:tcW w:w="1918" w:type="dxa"/>
            <w:shd w:val="clear" w:color="auto" w:fill="D9D9D9" w:themeFill="background1" w:themeFillShade="D9"/>
          </w:tcPr>
          <w:p w14:paraId="4C259B30" w14:textId="714B2C82" w:rsidR="009B5698" w:rsidRPr="00BA12E9" w:rsidRDefault="009B5698" w:rsidP="00BA12E9">
            <w:pPr>
              <w:jc w:val="center"/>
            </w:pPr>
            <w:proofErr w:type="spellStart"/>
            <w:r w:rsidRPr="00BA12E9">
              <w:t>Temp</w:t>
            </w:r>
            <w:proofErr w:type="spellEnd"/>
          </w:p>
        </w:tc>
        <w:tc>
          <w:tcPr>
            <w:tcW w:w="1919" w:type="dxa"/>
            <w:shd w:val="clear" w:color="auto" w:fill="D9D9D9" w:themeFill="background1" w:themeFillShade="D9"/>
          </w:tcPr>
          <w:p w14:paraId="59BF630B" w14:textId="7AB52BE2" w:rsidR="009B5698" w:rsidRPr="00BA12E9" w:rsidRDefault="009B5698" w:rsidP="00BA12E9">
            <w:pPr>
              <w:jc w:val="center"/>
            </w:pPr>
            <w:r w:rsidRPr="00BA12E9">
              <w:t>hum</w:t>
            </w:r>
          </w:p>
        </w:tc>
        <w:tc>
          <w:tcPr>
            <w:tcW w:w="1919" w:type="dxa"/>
            <w:shd w:val="clear" w:color="auto" w:fill="D9D9D9" w:themeFill="background1" w:themeFillShade="D9"/>
          </w:tcPr>
          <w:p w14:paraId="1E477856" w14:textId="027A9444" w:rsidR="009B5698" w:rsidRPr="00BA12E9" w:rsidRDefault="009B5698" w:rsidP="00BA12E9">
            <w:pPr>
              <w:jc w:val="center"/>
            </w:pPr>
            <w:proofErr w:type="spellStart"/>
            <w:r w:rsidRPr="00BA12E9">
              <w:t>timestamp</w:t>
            </w:r>
            <w:proofErr w:type="spellEnd"/>
          </w:p>
        </w:tc>
      </w:tr>
      <w:tr w:rsidR="009B5698" w14:paraId="5FFBC32F" w14:textId="77777777" w:rsidTr="009B5698">
        <w:tc>
          <w:tcPr>
            <w:tcW w:w="1918" w:type="dxa"/>
          </w:tcPr>
          <w:p w14:paraId="53D71EB6" w14:textId="1A9FEEA2" w:rsidR="009B5698" w:rsidRDefault="009B5698" w:rsidP="00BA12E9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8" w:type="dxa"/>
          </w:tcPr>
          <w:p w14:paraId="7EC201D5" w14:textId="19CB1CF1" w:rsidR="009B5698" w:rsidRDefault="009B5698" w:rsidP="00BA12E9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8" w:type="dxa"/>
          </w:tcPr>
          <w:p w14:paraId="73CD40C9" w14:textId="1CEA6A62" w:rsidR="009B5698" w:rsidRDefault="009B5698" w:rsidP="00BA12E9">
            <w:pPr>
              <w:rPr>
                <w:b w:val="0"/>
              </w:rPr>
            </w:pPr>
            <w:r>
              <w:rPr>
                <w:b w:val="0"/>
              </w:rPr>
              <w:t>23</w:t>
            </w:r>
          </w:p>
        </w:tc>
        <w:tc>
          <w:tcPr>
            <w:tcW w:w="1919" w:type="dxa"/>
          </w:tcPr>
          <w:p w14:paraId="243B5B54" w14:textId="5BF93660" w:rsidR="009B5698" w:rsidRDefault="009B5698" w:rsidP="00BA12E9">
            <w:pPr>
              <w:rPr>
                <w:b w:val="0"/>
              </w:rPr>
            </w:pPr>
            <w:r>
              <w:rPr>
                <w:b w:val="0"/>
              </w:rPr>
              <w:t>52</w:t>
            </w:r>
          </w:p>
        </w:tc>
        <w:tc>
          <w:tcPr>
            <w:tcW w:w="1919" w:type="dxa"/>
          </w:tcPr>
          <w:p w14:paraId="142B662F" w14:textId="3256E16C" w:rsidR="009B5698" w:rsidRDefault="00BA12E9" w:rsidP="00BA12E9">
            <w:pPr>
              <w:rPr>
                <w:b w:val="0"/>
              </w:rPr>
            </w:pPr>
            <w:r w:rsidRPr="00BA12E9">
              <w:rPr>
                <w:b w:val="0"/>
              </w:rPr>
              <w:t>1575139370</w:t>
            </w:r>
          </w:p>
        </w:tc>
      </w:tr>
    </w:tbl>
    <w:p w14:paraId="46E6AD8F" w14:textId="462E43EA" w:rsidR="009B5698" w:rsidRDefault="009B5698" w:rsidP="009B5698">
      <w:pPr>
        <w:rPr>
          <w:b w:val="0"/>
        </w:rPr>
      </w:pPr>
    </w:p>
    <w:p w14:paraId="77F04D4F" w14:textId="7F1D5E54" w:rsidR="00BA12E9" w:rsidRDefault="00BA12E9" w:rsidP="009B5698">
      <w:pPr>
        <w:rPr>
          <w:b w:val="0"/>
        </w:rPr>
      </w:pPr>
      <w:r>
        <w:rPr>
          <w:b w:val="0"/>
        </w:rPr>
        <w:t xml:space="preserve">Elle a été créer sur une VM Ubuntu via le système de gestion de base de données MySQL. Elle est complétée, pour des facilités d’utilisation par une instance </w:t>
      </w:r>
      <w:proofErr w:type="spellStart"/>
      <w:r>
        <w:rPr>
          <w:b w:val="0"/>
        </w:rPr>
        <w:t>PhpMyAdmin</w:t>
      </w:r>
      <w:proofErr w:type="spellEnd"/>
      <w:r>
        <w:rPr>
          <w:b w:val="0"/>
        </w:rPr>
        <w:t xml:space="preserve"> sur une serveur Web Apache2.</w:t>
      </w:r>
    </w:p>
    <w:p w14:paraId="24B8B11B" w14:textId="4AE3F8A8" w:rsidR="00BA12E9" w:rsidRDefault="00BA12E9" w:rsidP="009B5698">
      <w:pPr>
        <w:rPr>
          <w:b w:val="0"/>
        </w:rPr>
      </w:pPr>
    </w:p>
    <w:p w14:paraId="26C725FE" w14:textId="2D20EC87" w:rsidR="00BA12E9" w:rsidRDefault="00BA12E9" w:rsidP="00BA12E9">
      <w:pPr>
        <w:pStyle w:val="Titre3"/>
        <w:numPr>
          <w:ilvl w:val="2"/>
          <w:numId w:val="3"/>
        </w:numPr>
      </w:pPr>
      <w:bookmarkStart w:id="12" w:name="_Toc26047042"/>
      <w:proofErr w:type="spellStart"/>
      <w:r>
        <w:t>Cobox</w:t>
      </w:r>
      <w:proofErr w:type="spellEnd"/>
      <w:r>
        <w:t xml:space="preserve"> Serveur – Software</w:t>
      </w:r>
      <w:bookmarkEnd w:id="12"/>
    </w:p>
    <w:p w14:paraId="3E183222" w14:textId="77777777" w:rsidR="00BA12E9" w:rsidRPr="00BA12E9" w:rsidRDefault="00BA12E9" w:rsidP="00BA12E9"/>
    <w:p w14:paraId="0D3F564F" w14:textId="7314F724" w:rsidR="00BA12E9" w:rsidRDefault="00BA12E9" w:rsidP="009B5698">
      <w:pPr>
        <w:rPr>
          <w:b w:val="0"/>
        </w:rPr>
      </w:pPr>
      <w:r>
        <w:rPr>
          <w:b w:val="0"/>
        </w:rPr>
        <w:t>L’itération de ce jour consiste en la mise en place d’une FIFO pour le retour des clients vers le serveur. Chaque client peut avoir accès à la FIFO.</w:t>
      </w:r>
    </w:p>
    <w:p w14:paraId="065A0383" w14:textId="649EA374" w:rsidR="00BA12E9" w:rsidRDefault="00BA12E9" w:rsidP="009B5698">
      <w:pPr>
        <w:rPr>
          <w:b w:val="0"/>
        </w:rPr>
      </w:pPr>
    </w:p>
    <w:p w14:paraId="34F1729B" w14:textId="3B31A296" w:rsidR="00BA12E9" w:rsidRDefault="00226F11" w:rsidP="009B5698">
      <w:pPr>
        <w:rPr>
          <w:b w:val="0"/>
        </w:rPr>
      </w:pPr>
      <w:r>
        <w:rPr>
          <w:b w:val="0"/>
        </w:rPr>
        <w:t xml:space="preserve">La </w:t>
      </w:r>
      <w:proofErr w:type="spellStart"/>
      <w:r>
        <w:rPr>
          <w:b w:val="0"/>
        </w:rPr>
        <w:t>fif</w:t>
      </w:r>
      <w:r w:rsidR="00BA12E9">
        <w:rPr>
          <w:b w:val="0"/>
        </w:rPr>
        <w:t>o</w:t>
      </w:r>
      <w:proofErr w:type="spellEnd"/>
      <w:r w:rsidR="00BA12E9">
        <w:rPr>
          <w:b w:val="0"/>
        </w:rPr>
        <w:t xml:space="preserve"> actuelle, créée avec </w:t>
      </w:r>
      <w:proofErr w:type="spellStart"/>
      <w:r w:rsidR="00BA12E9">
        <w:rPr>
          <w:b w:val="0"/>
        </w:rPr>
        <w:t>mkfifo</w:t>
      </w:r>
      <w:proofErr w:type="spellEnd"/>
      <w:r w:rsidR="00BA12E9">
        <w:rPr>
          <w:b w:val="0"/>
        </w:rPr>
        <w:t xml:space="preserve">, est </w:t>
      </w:r>
      <w:r w:rsidR="006140E9">
        <w:rPr>
          <w:b w:val="0"/>
        </w:rPr>
        <w:t>susceptible</w:t>
      </w:r>
      <w:r w:rsidR="00BA12E9">
        <w:rPr>
          <w:b w:val="0"/>
        </w:rPr>
        <w:t xml:space="preserve"> d’être remplacée par une méthode de communication plus performante.</w:t>
      </w:r>
    </w:p>
    <w:p w14:paraId="45A089A8" w14:textId="2565F74E" w:rsidR="00BA12E9" w:rsidRDefault="00BA12E9" w:rsidP="009B5698">
      <w:pPr>
        <w:rPr>
          <w:b w:val="0"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9592"/>
      </w:tblGrid>
      <w:tr w:rsidR="00BA12E9" w14:paraId="50F9A46B" w14:textId="77777777" w:rsidTr="008C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769F1BC7" w14:textId="7BE8F7CB" w:rsidR="00BA12E9" w:rsidRPr="00890930" w:rsidRDefault="00890930" w:rsidP="00890930">
            <w:pPr>
              <w:jc w:val="center"/>
              <w:rPr>
                <w:b/>
              </w:rPr>
            </w:pPr>
            <w:r w:rsidRPr="00890930">
              <w:rPr>
                <w:b/>
              </w:rPr>
              <w:t>Utilisation de la FIFO</w:t>
            </w:r>
            <w:r w:rsidR="00A840B7">
              <w:rPr>
                <w:b/>
              </w:rPr>
              <w:t xml:space="preserve"> en écriture</w:t>
            </w:r>
          </w:p>
        </w:tc>
      </w:tr>
      <w:tr w:rsidR="00BA12E9" w14:paraId="6EBB4A75" w14:textId="77777777" w:rsidTr="008C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43F7F7A8" w14:textId="77777777" w:rsidR="006140E9" w:rsidRPr="006140E9" w:rsidRDefault="006140E9" w:rsidP="006140E9">
            <w:pPr>
              <w:rPr>
                <w:rFonts w:ascii="Consolas" w:hAnsi="Consolas"/>
                <w:sz w:val="22"/>
              </w:rPr>
            </w:pPr>
            <w:proofErr w:type="spellStart"/>
            <w:proofErr w:type="gramStart"/>
            <w:r w:rsidRPr="006140E9">
              <w:rPr>
                <w:rFonts w:ascii="Consolas" w:hAnsi="Consolas"/>
                <w:sz w:val="22"/>
              </w:rPr>
              <w:t>fd</w:t>
            </w:r>
            <w:proofErr w:type="spellEnd"/>
            <w:proofErr w:type="gramEnd"/>
            <w:r w:rsidRPr="006140E9">
              <w:rPr>
                <w:rFonts w:ascii="Consolas" w:hAnsi="Consolas"/>
                <w:sz w:val="22"/>
              </w:rPr>
              <w:t>=open("</w:t>
            </w:r>
            <w:proofErr w:type="spellStart"/>
            <w:r w:rsidRPr="006140E9">
              <w:rPr>
                <w:rFonts w:ascii="Consolas" w:hAnsi="Consolas"/>
                <w:sz w:val="22"/>
              </w:rPr>
              <w:t>fifo</w:t>
            </w:r>
            <w:proofErr w:type="spellEnd"/>
            <w:r w:rsidRPr="006140E9">
              <w:rPr>
                <w:rFonts w:ascii="Consolas" w:hAnsi="Consolas"/>
                <w:sz w:val="22"/>
              </w:rPr>
              <w:t>", O_RDWR);</w:t>
            </w:r>
          </w:p>
          <w:p w14:paraId="2DB0B277" w14:textId="5B53AE8A" w:rsidR="00BA12E9" w:rsidRPr="00A11318" w:rsidRDefault="00A840B7" w:rsidP="00A840B7">
            <w:pPr>
              <w:rPr>
                <w:rFonts w:ascii="Consolas" w:hAnsi="Consolas"/>
                <w:b/>
                <w:sz w:val="22"/>
              </w:rPr>
            </w:pPr>
            <w:proofErr w:type="spellStart"/>
            <w:r>
              <w:rPr>
                <w:rFonts w:ascii="Consolas" w:hAnsi="Consolas"/>
                <w:sz w:val="22"/>
              </w:rPr>
              <w:t>write</w:t>
            </w:r>
            <w:proofErr w:type="spellEnd"/>
            <w:r>
              <w:rPr>
                <w:rFonts w:ascii="Consolas" w:hAnsi="Consolas"/>
                <w:sz w:val="22"/>
              </w:rPr>
              <w:t>(</w:t>
            </w:r>
            <w:proofErr w:type="spellStart"/>
            <w:r>
              <w:rPr>
                <w:rFonts w:ascii="Consolas" w:hAnsi="Consolas"/>
                <w:sz w:val="22"/>
              </w:rPr>
              <w:t>fd</w:t>
            </w:r>
            <w:proofErr w:type="spellEnd"/>
            <w:r>
              <w:rPr>
                <w:rFonts w:ascii="Consolas" w:hAnsi="Consolas"/>
                <w:sz w:val="22"/>
              </w:rPr>
              <w:t>, trame, (</w:t>
            </w:r>
            <w:proofErr w:type="spellStart"/>
            <w:r>
              <w:rPr>
                <w:rFonts w:ascii="Consolas" w:hAnsi="Consolas"/>
                <w:sz w:val="22"/>
              </w:rPr>
              <w:t>sizeof</w:t>
            </w:r>
            <w:proofErr w:type="spellEnd"/>
            <w:r>
              <w:rPr>
                <w:rFonts w:ascii="Consolas" w:hAnsi="Consolas"/>
                <w:sz w:val="22"/>
              </w:rPr>
              <w:t>(trame</w:t>
            </w:r>
            <w:r w:rsidR="006140E9" w:rsidRPr="006140E9">
              <w:rPr>
                <w:rFonts w:ascii="Consolas" w:hAnsi="Consolas"/>
                <w:sz w:val="22"/>
              </w:rPr>
              <w:t>)+1));</w:t>
            </w:r>
          </w:p>
        </w:tc>
      </w:tr>
    </w:tbl>
    <w:p w14:paraId="53CD3B82" w14:textId="32EF4486" w:rsidR="00BA12E9" w:rsidRDefault="00BA12E9" w:rsidP="009B5698">
      <w:pPr>
        <w:rPr>
          <w:b w:val="0"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9592"/>
      </w:tblGrid>
      <w:tr w:rsidR="00A840B7" w14:paraId="123C5660" w14:textId="77777777" w:rsidTr="008C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460D95E5" w14:textId="1431B588" w:rsidR="00A840B7" w:rsidRPr="00890930" w:rsidRDefault="00A840B7" w:rsidP="008C0831">
            <w:pPr>
              <w:jc w:val="center"/>
              <w:rPr>
                <w:b/>
              </w:rPr>
            </w:pPr>
            <w:r w:rsidRPr="00890930">
              <w:rPr>
                <w:b/>
              </w:rPr>
              <w:t>Utilisation de la FIFO</w:t>
            </w:r>
            <w:r>
              <w:rPr>
                <w:b/>
              </w:rPr>
              <w:t xml:space="preserve"> en lecture</w:t>
            </w:r>
          </w:p>
        </w:tc>
      </w:tr>
      <w:tr w:rsidR="00A840B7" w14:paraId="1E7C33BE" w14:textId="77777777" w:rsidTr="008C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6277C55D" w14:textId="77777777" w:rsidR="00A840B7" w:rsidRPr="00A840B7" w:rsidRDefault="00A840B7" w:rsidP="00A840B7">
            <w:pPr>
              <w:rPr>
                <w:rFonts w:ascii="Consolas" w:hAnsi="Consolas"/>
                <w:sz w:val="22"/>
              </w:rPr>
            </w:pPr>
            <w:proofErr w:type="spellStart"/>
            <w:proofErr w:type="gramStart"/>
            <w:r w:rsidRPr="00A840B7">
              <w:rPr>
                <w:rFonts w:ascii="Consolas" w:hAnsi="Consolas"/>
                <w:sz w:val="22"/>
              </w:rPr>
              <w:t>fd</w:t>
            </w:r>
            <w:proofErr w:type="spellEnd"/>
            <w:proofErr w:type="gramEnd"/>
            <w:r w:rsidRPr="00A840B7">
              <w:rPr>
                <w:rFonts w:ascii="Consolas" w:hAnsi="Consolas"/>
                <w:sz w:val="22"/>
              </w:rPr>
              <w:t xml:space="preserve"> = open("</w:t>
            </w:r>
            <w:proofErr w:type="spellStart"/>
            <w:r w:rsidRPr="00A840B7">
              <w:rPr>
                <w:rFonts w:ascii="Consolas" w:hAnsi="Consolas"/>
                <w:sz w:val="22"/>
              </w:rPr>
              <w:t>fifo</w:t>
            </w:r>
            <w:proofErr w:type="spellEnd"/>
            <w:r w:rsidRPr="00A840B7">
              <w:rPr>
                <w:rFonts w:ascii="Consolas" w:hAnsi="Consolas"/>
                <w:sz w:val="22"/>
              </w:rPr>
              <w:t>", O_RDONLY | O_NONBLOCK);</w:t>
            </w:r>
          </w:p>
          <w:p w14:paraId="7F3B3C10" w14:textId="5D0E45E5" w:rsidR="00A840B7" w:rsidRPr="00A11318" w:rsidRDefault="00A840B7" w:rsidP="00A840B7">
            <w:pPr>
              <w:rPr>
                <w:rFonts w:ascii="Consolas" w:hAnsi="Consolas"/>
                <w:b/>
                <w:sz w:val="22"/>
              </w:rPr>
            </w:pPr>
            <w:proofErr w:type="spellStart"/>
            <w:r w:rsidRPr="00A840B7">
              <w:rPr>
                <w:rFonts w:ascii="Consolas" w:hAnsi="Consolas"/>
                <w:sz w:val="22"/>
              </w:rPr>
              <w:t>read</w:t>
            </w:r>
            <w:proofErr w:type="spellEnd"/>
            <w:r w:rsidRPr="00A840B7">
              <w:rPr>
                <w:rFonts w:ascii="Consolas" w:hAnsi="Consolas"/>
                <w:sz w:val="22"/>
              </w:rPr>
              <w:t>(</w:t>
            </w:r>
            <w:proofErr w:type="spellStart"/>
            <w:r>
              <w:rPr>
                <w:rFonts w:ascii="Consolas" w:hAnsi="Consolas"/>
                <w:sz w:val="22"/>
              </w:rPr>
              <w:t>fd</w:t>
            </w:r>
            <w:proofErr w:type="spellEnd"/>
            <w:r>
              <w:rPr>
                <w:rFonts w:ascii="Consolas" w:hAnsi="Consolas"/>
                <w:sz w:val="22"/>
              </w:rPr>
              <w:t>, trame, (</w:t>
            </w:r>
            <w:proofErr w:type="spellStart"/>
            <w:r>
              <w:rPr>
                <w:rFonts w:ascii="Consolas" w:hAnsi="Consolas"/>
                <w:sz w:val="22"/>
              </w:rPr>
              <w:t>sizeof</w:t>
            </w:r>
            <w:proofErr w:type="spellEnd"/>
            <w:r>
              <w:rPr>
                <w:rFonts w:ascii="Consolas" w:hAnsi="Consolas"/>
                <w:sz w:val="22"/>
              </w:rPr>
              <w:t>(trame</w:t>
            </w:r>
            <w:r w:rsidRPr="006140E9">
              <w:rPr>
                <w:rFonts w:ascii="Consolas" w:hAnsi="Consolas"/>
                <w:sz w:val="22"/>
              </w:rPr>
              <w:t>)+1));</w:t>
            </w:r>
          </w:p>
        </w:tc>
      </w:tr>
    </w:tbl>
    <w:p w14:paraId="2024A2F8" w14:textId="77777777" w:rsidR="00A840B7" w:rsidRDefault="00A840B7" w:rsidP="009B5698">
      <w:pPr>
        <w:rPr>
          <w:b w:val="0"/>
        </w:rPr>
      </w:pPr>
    </w:p>
    <w:p w14:paraId="42D33235" w14:textId="77777777" w:rsidR="00A840B7" w:rsidRDefault="00A840B7" w:rsidP="009B5698">
      <w:pPr>
        <w:rPr>
          <w:b w:val="0"/>
        </w:rPr>
      </w:pPr>
    </w:p>
    <w:p w14:paraId="0D06672A" w14:textId="0B6A7633" w:rsidR="00A840B7" w:rsidRDefault="00A840B7" w:rsidP="009B5698">
      <w:pPr>
        <w:rPr>
          <w:b w:val="0"/>
        </w:rPr>
      </w:pPr>
    </w:p>
    <w:p w14:paraId="0E4538A1" w14:textId="0A12F485" w:rsidR="00C60FA7" w:rsidRDefault="00C60FA7" w:rsidP="009B5698">
      <w:pPr>
        <w:rPr>
          <w:b w:val="0"/>
        </w:rPr>
      </w:pPr>
    </w:p>
    <w:p w14:paraId="143B3922" w14:textId="0644043F" w:rsidR="00C60FA7" w:rsidRDefault="00C60FA7" w:rsidP="009B5698">
      <w:pPr>
        <w:rPr>
          <w:b w:val="0"/>
        </w:rPr>
      </w:pPr>
    </w:p>
    <w:p w14:paraId="7A638F98" w14:textId="75BA404B" w:rsidR="00C60FA7" w:rsidRDefault="00C60FA7" w:rsidP="009B5698">
      <w:pPr>
        <w:rPr>
          <w:b w:val="0"/>
        </w:rPr>
      </w:pPr>
    </w:p>
    <w:p w14:paraId="05417775" w14:textId="2143F1C1" w:rsidR="00C60FA7" w:rsidRDefault="00C60FA7" w:rsidP="009B5698">
      <w:pPr>
        <w:rPr>
          <w:b w:val="0"/>
        </w:rPr>
      </w:pPr>
    </w:p>
    <w:p w14:paraId="469E2FE3" w14:textId="0C8CB1D0" w:rsidR="00C60FA7" w:rsidRDefault="00C60FA7" w:rsidP="009B5698">
      <w:pPr>
        <w:rPr>
          <w:b w:val="0"/>
        </w:rPr>
      </w:pPr>
    </w:p>
    <w:p w14:paraId="0C8E2539" w14:textId="0320A77B" w:rsidR="00C60FA7" w:rsidRDefault="00C60FA7" w:rsidP="00C60FA7">
      <w:pPr>
        <w:pStyle w:val="Titre3"/>
      </w:pPr>
      <w:bookmarkStart w:id="13" w:name="_Toc26047043"/>
      <w:r>
        <w:lastRenderedPageBreak/>
        <w:t>2.2.2. Indicateurs</w:t>
      </w:r>
      <w:bookmarkEnd w:id="13"/>
    </w:p>
    <w:p w14:paraId="16C5D34E" w14:textId="1361359D" w:rsidR="00C60FA7" w:rsidRDefault="00C60FA7" w:rsidP="00C60FA7"/>
    <w:p w14:paraId="1352834E" w14:textId="0FBE81B6" w:rsidR="00C60FA7" w:rsidRDefault="00C60FA7" w:rsidP="00C60FA7">
      <w:r>
        <w:rPr>
          <w:noProof/>
          <w:lang w:eastAsia="fr-FR"/>
        </w:rPr>
        <w:drawing>
          <wp:inline distT="0" distB="0" distL="0" distR="0" wp14:anchorId="6CF5223F" wp14:editId="18B79848">
            <wp:extent cx="5486400" cy="3200400"/>
            <wp:effectExtent l="0" t="0" r="0" b="0"/>
            <wp:docPr id="11" name="Graphique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A82C9DC" w14:textId="4B2BDCA8" w:rsidR="00C60FA7" w:rsidRDefault="00C60FA7" w:rsidP="00C60FA7"/>
    <w:p w14:paraId="6CBCF929" w14:textId="7508582A" w:rsidR="00C60FA7" w:rsidRPr="00C60FA7" w:rsidRDefault="00C60FA7" w:rsidP="00C60FA7">
      <w:pPr>
        <w:pStyle w:val="Paragraphedeliste"/>
        <w:numPr>
          <w:ilvl w:val="0"/>
          <w:numId w:val="4"/>
        </w:numPr>
        <w:rPr>
          <w:b w:val="0"/>
        </w:rPr>
      </w:pPr>
      <w:r w:rsidRPr="00C60FA7">
        <w:rPr>
          <w:b w:val="0"/>
        </w:rPr>
        <w:t>1</w:t>
      </w:r>
      <w:r w:rsidRPr="00C60FA7">
        <w:rPr>
          <w:b w:val="0"/>
          <w:vertAlign w:val="superscript"/>
        </w:rPr>
        <w:t>ère</w:t>
      </w:r>
      <w:r w:rsidRPr="00C60FA7">
        <w:rPr>
          <w:b w:val="0"/>
        </w:rPr>
        <w:t xml:space="preserve"> itération : </w:t>
      </w:r>
      <w:r w:rsidRPr="00C60FA7">
        <w:t>85 %</w:t>
      </w:r>
    </w:p>
    <w:p w14:paraId="5C2B4316" w14:textId="3E6D4BB0" w:rsidR="00C60FA7" w:rsidRPr="00C60FA7" w:rsidRDefault="00C60FA7" w:rsidP="00C60FA7">
      <w:pPr>
        <w:pStyle w:val="Paragraphedeliste"/>
        <w:numPr>
          <w:ilvl w:val="0"/>
          <w:numId w:val="4"/>
        </w:numPr>
      </w:pPr>
      <w:r w:rsidRPr="00C60FA7">
        <w:rPr>
          <w:b w:val="0"/>
        </w:rPr>
        <w:t>2</w:t>
      </w:r>
      <w:r w:rsidRPr="00C60FA7">
        <w:rPr>
          <w:b w:val="0"/>
          <w:vertAlign w:val="superscript"/>
        </w:rPr>
        <w:t>nd</w:t>
      </w:r>
      <w:r w:rsidRPr="00C60FA7">
        <w:rPr>
          <w:b w:val="0"/>
        </w:rPr>
        <w:t xml:space="preserve"> itération :</w:t>
      </w:r>
      <w:r w:rsidRPr="00C60FA7">
        <w:t xml:space="preserve"> 85%</w:t>
      </w:r>
    </w:p>
    <w:sectPr w:rsidR="00C60FA7" w:rsidRPr="00C60FA7">
      <w:headerReference w:type="even" r:id="rId24"/>
      <w:headerReference w:type="default" r:id="rId25"/>
      <w:footerReference w:type="even" r:id="rId26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BD2343" w14:textId="77777777" w:rsidR="00554E75" w:rsidRDefault="00554E75">
      <w:pPr>
        <w:spacing w:line="240" w:lineRule="auto"/>
      </w:pPr>
      <w:r>
        <w:separator/>
      </w:r>
    </w:p>
  </w:endnote>
  <w:endnote w:type="continuationSeparator" w:id="0">
    <w:p w14:paraId="2272607D" w14:textId="77777777" w:rsidR="00554E75" w:rsidRDefault="00554E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D039F2" w14:textId="77777777" w:rsidR="00AF4CBC" w:rsidRDefault="00554E75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C3AAA" w14:textId="77777777" w:rsidR="00554E75" w:rsidRDefault="00554E75">
      <w:pPr>
        <w:spacing w:line="240" w:lineRule="auto"/>
      </w:pPr>
      <w:r>
        <w:separator/>
      </w:r>
    </w:p>
  </w:footnote>
  <w:footnote w:type="continuationSeparator" w:id="0">
    <w:p w14:paraId="6CDB9571" w14:textId="77777777" w:rsidR="00554E75" w:rsidRDefault="00554E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F91F5F" w14:textId="77777777" w:rsidR="00AF4CBC" w:rsidRDefault="00231967">
    <w:pPr>
      <w:pStyle w:val="En-tte"/>
    </w:pPr>
    <w:r>
      <w:rPr>
        <w:lang w:bidi="fr-FR"/>
      </w:rPr>
      <w:t>Plan marketing d’</w:t>
    </w:r>
    <w:proofErr w:type="spellStart"/>
    <w:r>
      <w:rPr>
        <w:lang w:bidi="fr-FR"/>
      </w:rPr>
      <w:t>Adventure</w:t>
    </w:r>
    <w:proofErr w:type="spellEnd"/>
    <w:r>
      <w:rPr>
        <w:lang w:bidi="fr-FR"/>
      </w:rPr>
      <w:t xml:space="preserve">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5D8876F3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D57FEE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10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4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5D8876F3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D57FEE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10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FC7D4205"/>
    <w:rsid w:val="000174F2"/>
    <w:rsid w:val="00032F24"/>
    <w:rsid w:val="000559F7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E3C73"/>
    <w:rsid w:val="001F0AF0"/>
    <w:rsid w:val="001F564F"/>
    <w:rsid w:val="002178B9"/>
    <w:rsid w:val="00226F11"/>
    <w:rsid w:val="00231967"/>
    <w:rsid w:val="00253959"/>
    <w:rsid w:val="00291712"/>
    <w:rsid w:val="002A53DC"/>
    <w:rsid w:val="002E0194"/>
    <w:rsid w:val="00302C17"/>
    <w:rsid w:val="00303EF8"/>
    <w:rsid w:val="00344B50"/>
    <w:rsid w:val="003620E2"/>
    <w:rsid w:val="0039471E"/>
    <w:rsid w:val="003C5C71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5035B"/>
    <w:rsid w:val="00554E75"/>
    <w:rsid w:val="005561B3"/>
    <w:rsid w:val="0055770D"/>
    <w:rsid w:val="00577EF1"/>
    <w:rsid w:val="005B572E"/>
    <w:rsid w:val="005C3643"/>
    <w:rsid w:val="005C673C"/>
    <w:rsid w:val="006140E9"/>
    <w:rsid w:val="0068500D"/>
    <w:rsid w:val="006A731D"/>
    <w:rsid w:val="006C13FB"/>
    <w:rsid w:val="006F5D8C"/>
    <w:rsid w:val="007057F4"/>
    <w:rsid w:val="00705D58"/>
    <w:rsid w:val="007417B3"/>
    <w:rsid w:val="00742102"/>
    <w:rsid w:val="007466ED"/>
    <w:rsid w:val="00750AC4"/>
    <w:rsid w:val="00757338"/>
    <w:rsid w:val="00773B66"/>
    <w:rsid w:val="007C7473"/>
    <w:rsid w:val="007D26F1"/>
    <w:rsid w:val="007E0912"/>
    <w:rsid w:val="007E1D98"/>
    <w:rsid w:val="007E5499"/>
    <w:rsid w:val="007E5DC4"/>
    <w:rsid w:val="00814E71"/>
    <w:rsid w:val="008253A5"/>
    <w:rsid w:val="008417CE"/>
    <w:rsid w:val="0084277E"/>
    <w:rsid w:val="00844B64"/>
    <w:rsid w:val="00890930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698"/>
    <w:rsid w:val="009B5B26"/>
    <w:rsid w:val="009C27CC"/>
    <w:rsid w:val="009D23DC"/>
    <w:rsid w:val="00A11318"/>
    <w:rsid w:val="00A33988"/>
    <w:rsid w:val="00A63DE6"/>
    <w:rsid w:val="00A840B7"/>
    <w:rsid w:val="00A913F0"/>
    <w:rsid w:val="00AB218D"/>
    <w:rsid w:val="00AF4CBC"/>
    <w:rsid w:val="00B00CF7"/>
    <w:rsid w:val="00B0688D"/>
    <w:rsid w:val="00B40525"/>
    <w:rsid w:val="00B41D82"/>
    <w:rsid w:val="00B90346"/>
    <w:rsid w:val="00BA12E9"/>
    <w:rsid w:val="00BB6CAC"/>
    <w:rsid w:val="00BE0C74"/>
    <w:rsid w:val="00BE71E2"/>
    <w:rsid w:val="00BE7253"/>
    <w:rsid w:val="00C60FA7"/>
    <w:rsid w:val="00C7678D"/>
    <w:rsid w:val="00C95D18"/>
    <w:rsid w:val="00CA16E0"/>
    <w:rsid w:val="00CE0BC9"/>
    <w:rsid w:val="00CE5A2F"/>
    <w:rsid w:val="00D2045C"/>
    <w:rsid w:val="00D5235B"/>
    <w:rsid w:val="00D540AF"/>
    <w:rsid w:val="00D57FEE"/>
    <w:rsid w:val="00D6093C"/>
    <w:rsid w:val="00D638C1"/>
    <w:rsid w:val="00D73D44"/>
    <w:rsid w:val="00D76820"/>
    <w:rsid w:val="00D967AC"/>
    <w:rsid w:val="00DC4507"/>
    <w:rsid w:val="00DF783A"/>
    <w:rsid w:val="00E43EB8"/>
    <w:rsid w:val="00E50A4D"/>
    <w:rsid w:val="00E710F0"/>
    <w:rsid w:val="00E758BC"/>
    <w:rsid w:val="00E95AFE"/>
    <w:rsid w:val="00EB1244"/>
    <w:rsid w:val="00ED3756"/>
    <w:rsid w:val="00F02789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A11318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diagramLayout" Target="diagrams/layout1.xm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diagramData" Target="diagrams/data1.xm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diagramColors" Target="diagrams/colors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chart" Target="charts/chart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Indicateur</a:t>
            </a:r>
            <a:r>
              <a:rPr lang="fr-FR" baseline="0"/>
              <a:t> de confiance projet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Série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Feuil1!$A$2:$A$3</c:f>
              <c:strCache>
                <c:ptCount val="2"/>
                <c:pt idx="0">
                  <c:v>1ère itération</c:v>
                </c:pt>
                <c:pt idx="1">
                  <c:v>2nd itération</c:v>
                </c:pt>
              </c:strCache>
            </c:strRef>
          </c:cat>
          <c:val>
            <c:numRef>
              <c:f>Feuil1!$B$2:$B$3</c:f>
              <c:numCache>
                <c:formatCode>General</c:formatCode>
                <c:ptCount val="2"/>
                <c:pt idx="0">
                  <c:v>85</c:v>
                </c:pt>
                <c:pt idx="1">
                  <c:v>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CF-4C96-B6AF-5FE32920A13D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Colonne1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Feuil1!$A$2:$A$3</c:f>
              <c:strCache>
                <c:ptCount val="2"/>
                <c:pt idx="0">
                  <c:v>1ère itération</c:v>
                </c:pt>
                <c:pt idx="1">
                  <c:v>2nd itération</c:v>
                </c:pt>
              </c:strCache>
            </c:strRef>
          </c:cat>
          <c:val>
            <c:numRef>
              <c:f>Feuil1!$C$2:$C$3</c:f>
              <c:numCache>
                <c:formatCode>General</c:formatCode>
                <c:ptCount val="2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CF-4C96-B6AF-5FE32920A13D}"/>
            </c:ext>
          </c:extLst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Colonne2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Feuil1!$A$2:$A$3</c:f>
              <c:strCache>
                <c:ptCount val="2"/>
                <c:pt idx="0">
                  <c:v>1ère itération</c:v>
                </c:pt>
                <c:pt idx="1">
                  <c:v>2nd itération</c:v>
                </c:pt>
              </c:strCache>
            </c:strRef>
          </c:cat>
          <c:val>
            <c:numRef>
              <c:f>Feuil1!$D$2:$D$3</c:f>
              <c:numCache>
                <c:formatCode>General</c:formatCode>
                <c:ptCount val="2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CF-4C96-B6AF-5FE32920A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2426656"/>
        <c:axId val="1332415424"/>
      </c:lineChart>
      <c:catAx>
        <c:axId val="133242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15424"/>
        <c:crosses val="autoZero"/>
        <c:auto val="1"/>
        <c:lblAlgn val="ctr"/>
        <c:lblOffset val="100"/>
        <c:noMultiLvlLbl val="0"/>
      </c:catAx>
      <c:valAx>
        <c:axId val="133241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2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C61C6A4-B74F-41AC-96CD-AB9CE73155D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E39EF9ED-8B96-4520-AAA7-9793D9D34342}">
      <dgm:prSet phldrT="[Texte]"/>
      <dgm:spPr/>
      <dgm:t>
        <a:bodyPr/>
        <a:lstStyle/>
        <a:p>
          <a:r>
            <a:rPr lang="fr-FR"/>
            <a:t>Socket TCP/IP en mode serveur</a:t>
          </a:r>
        </a:p>
      </dgm:t>
    </dgm:pt>
    <dgm:pt modelId="{53F03D03-5A0C-42DE-9014-37A21E8F41DD}" type="parTrans" cxnId="{0EBAEDF3-DDE5-4CB2-800C-15C161A70B84}">
      <dgm:prSet/>
      <dgm:spPr/>
      <dgm:t>
        <a:bodyPr/>
        <a:lstStyle/>
        <a:p>
          <a:endParaRPr lang="fr-FR"/>
        </a:p>
      </dgm:t>
    </dgm:pt>
    <dgm:pt modelId="{E21B21BF-26F8-4F40-ABB6-F69094155415}" type="sibTrans" cxnId="{0EBAEDF3-DDE5-4CB2-800C-15C161A70B84}">
      <dgm:prSet/>
      <dgm:spPr/>
      <dgm:t>
        <a:bodyPr/>
        <a:lstStyle/>
        <a:p>
          <a:endParaRPr lang="fr-FR"/>
        </a:p>
      </dgm:t>
    </dgm:pt>
    <dgm:pt modelId="{924FF00F-09D9-4A95-8141-8AA00FDAEF60}">
      <dgm:prSet phldrT="[Texte]"/>
      <dgm:spPr/>
      <dgm:t>
        <a:bodyPr/>
        <a:lstStyle/>
        <a:p>
          <a:r>
            <a:rPr lang="fr-FR"/>
            <a:t>Reception et envoi d'ordre à l'actionneur</a:t>
          </a:r>
        </a:p>
      </dgm:t>
    </dgm:pt>
    <dgm:pt modelId="{0C80DF66-FACC-447D-81F5-C2CFD17F5FAE}" type="sibTrans" cxnId="{25B8EF3A-8C51-477B-919D-FEF6D40A3D67}">
      <dgm:prSet/>
      <dgm:spPr/>
      <dgm:t>
        <a:bodyPr/>
        <a:lstStyle/>
        <a:p>
          <a:endParaRPr lang="fr-FR"/>
        </a:p>
      </dgm:t>
    </dgm:pt>
    <dgm:pt modelId="{C1BC6E64-4806-4319-A14C-19EBF2CF97B7}" type="parTrans" cxnId="{25B8EF3A-8C51-477B-919D-FEF6D40A3D67}">
      <dgm:prSet/>
      <dgm:spPr/>
      <dgm:t>
        <a:bodyPr/>
        <a:lstStyle/>
        <a:p>
          <a:endParaRPr lang="fr-FR"/>
        </a:p>
      </dgm:t>
    </dgm:pt>
    <dgm:pt modelId="{E85CA025-AB82-436A-9A4F-6392D585A3FF}" type="pres">
      <dgm:prSet presAssocID="{DC61C6A4-B74F-41AC-96CD-AB9CE73155D5}" presName="Name0" presStyleCnt="0">
        <dgm:presLayoutVars>
          <dgm:dir/>
          <dgm:resizeHandles val="exact"/>
        </dgm:presLayoutVars>
      </dgm:prSet>
      <dgm:spPr/>
    </dgm:pt>
    <dgm:pt modelId="{4FD452E7-F5FE-40F1-8224-954A659BC9E3}" type="pres">
      <dgm:prSet presAssocID="{E39EF9ED-8B96-4520-AAA7-9793D9D34342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63FEFFD-C4A9-4289-9706-69032E064316}" type="pres">
      <dgm:prSet presAssocID="{E21B21BF-26F8-4F40-ABB6-F69094155415}" presName="sibTrans" presStyleLbl="sibTrans2D1" presStyleIdx="0" presStyleCnt="1"/>
      <dgm:spPr/>
      <dgm:t>
        <a:bodyPr/>
        <a:lstStyle/>
        <a:p>
          <a:endParaRPr lang="fr-FR"/>
        </a:p>
      </dgm:t>
    </dgm:pt>
    <dgm:pt modelId="{70A4607E-4599-4826-9B4C-0D915F7C3C71}" type="pres">
      <dgm:prSet presAssocID="{E21B21BF-26F8-4F40-ABB6-F69094155415}" presName="connectorText" presStyleLbl="sibTrans2D1" presStyleIdx="0" presStyleCnt="1"/>
      <dgm:spPr/>
      <dgm:t>
        <a:bodyPr/>
        <a:lstStyle/>
        <a:p>
          <a:endParaRPr lang="fr-FR"/>
        </a:p>
      </dgm:t>
    </dgm:pt>
    <dgm:pt modelId="{B2990211-7317-47CF-B800-EF7D1DC2AD77}" type="pres">
      <dgm:prSet presAssocID="{924FF00F-09D9-4A95-8141-8AA00FDAEF60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18E0102-A92D-410E-BA89-6223613FD2B4}" type="presOf" srcId="{E39EF9ED-8B96-4520-AAA7-9793D9D34342}" destId="{4FD452E7-F5FE-40F1-8224-954A659BC9E3}" srcOrd="0" destOrd="0" presId="urn:microsoft.com/office/officeart/2005/8/layout/process1"/>
    <dgm:cxn modelId="{0EBAEDF3-DDE5-4CB2-800C-15C161A70B84}" srcId="{DC61C6A4-B74F-41AC-96CD-AB9CE73155D5}" destId="{E39EF9ED-8B96-4520-AAA7-9793D9D34342}" srcOrd="0" destOrd="0" parTransId="{53F03D03-5A0C-42DE-9014-37A21E8F41DD}" sibTransId="{E21B21BF-26F8-4F40-ABB6-F69094155415}"/>
    <dgm:cxn modelId="{BCD087D2-2A5B-4958-8045-D916644244F4}" type="presOf" srcId="{E21B21BF-26F8-4F40-ABB6-F69094155415}" destId="{70A4607E-4599-4826-9B4C-0D915F7C3C71}" srcOrd="1" destOrd="0" presId="urn:microsoft.com/office/officeart/2005/8/layout/process1"/>
    <dgm:cxn modelId="{DDC76E25-7BC5-4488-8AA7-E9B9336E87EE}" type="presOf" srcId="{924FF00F-09D9-4A95-8141-8AA00FDAEF60}" destId="{B2990211-7317-47CF-B800-EF7D1DC2AD77}" srcOrd="0" destOrd="0" presId="urn:microsoft.com/office/officeart/2005/8/layout/process1"/>
    <dgm:cxn modelId="{25B8EF3A-8C51-477B-919D-FEF6D40A3D67}" srcId="{DC61C6A4-B74F-41AC-96CD-AB9CE73155D5}" destId="{924FF00F-09D9-4A95-8141-8AA00FDAEF60}" srcOrd="1" destOrd="0" parTransId="{C1BC6E64-4806-4319-A14C-19EBF2CF97B7}" sibTransId="{0C80DF66-FACC-447D-81F5-C2CFD17F5FAE}"/>
    <dgm:cxn modelId="{90EBEAB2-9DE4-40EB-86E4-AF1922A2987D}" type="presOf" srcId="{E21B21BF-26F8-4F40-ABB6-F69094155415}" destId="{863FEFFD-C4A9-4289-9706-69032E064316}" srcOrd="0" destOrd="0" presId="urn:microsoft.com/office/officeart/2005/8/layout/process1"/>
    <dgm:cxn modelId="{4F3B84B8-2657-4DF5-A925-4A122E231880}" type="presOf" srcId="{DC61C6A4-B74F-41AC-96CD-AB9CE73155D5}" destId="{E85CA025-AB82-436A-9A4F-6392D585A3FF}" srcOrd="0" destOrd="0" presId="urn:microsoft.com/office/officeart/2005/8/layout/process1"/>
    <dgm:cxn modelId="{81A9DBB1-B879-40F0-9F65-6F7BA48BFC92}" type="presParOf" srcId="{E85CA025-AB82-436A-9A4F-6392D585A3FF}" destId="{4FD452E7-F5FE-40F1-8224-954A659BC9E3}" srcOrd="0" destOrd="0" presId="urn:microsoft.com/office/officeart/2005/8/layout/process1"/>
    <dgm:cxn modelId="{7E067AA6-0EE4-4409-8007-E28D8F9F4CE9}" type="presParOf" srcId="{E85CA025-AB82-436A-9A4F-6392D585A3FF}" destId="{863FEFFD-C4A9-4289-9706-69032E064316}" srcOrd="1" destOrd="0" presId="urn:microsoft.com/office/officeart/2005/8/layout/process1"/>
    <dgm:cxn modelId="{A32C469E-513E-45B4-AA5A-5BB789A8C591}" type="presParOf" srcId="{863FEFFD-C4A9-4289-9706-69032E064316}" destId="{70A4607E-4599-4826-9B4C-0D915F7C3C71}" srcOrd="0" destOrd="0" presId="urn:microsoft.com/office/officeart/2005/8/layout/process1"/>
    <dgm:cxn modelId="{52C189D4-EE7C-4E66-A11E-A6540EB1E5D7}" type="presParOf" srcId="{E85CA025-AB82-436A-9A4F-6392D585A3FF}" destId="{B2990211-7317-47CF-B800-EF7D1DC2AD77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D452E7-F5FE-40F1-8224-954A659BC9E3}">
      <dsp:nvSpPr>
        <dsp:cNvPr id="0" name=""/>
        <dsp:cNvSpPr/>
      </dsp:nvSpPr>
      <dsp:spPr>
        <a:xfrm>
          <a:off x="852" y="54981"/>
          <a:ext cx="1816977" cy="10901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kern="1200"/>
            <a:t>Socket TCP/IP en mode serveur</a:t>
          </a:r>
        </a:p>
      </dsp:txBody>
      <dsp:txXfrm>
        <a:off x="32782" y="86911"/>
        <a:ext cx="1753117" cy="1026326"/>
      </dsp:txXfrm>
    </dsp:sp>
    <dsp:sp modelId="{863FEFFD-C4A9-4289-9706-69032E064316}">
      <dsp:nvSpPr>
        <dsp:cNvPr id="0" name=""/>
        <dsp:cNvSpPr/>
      </dsp:nvSpPr>
      <dsp:spPr>
        <a:xfrm>
          <a:off x="1999527" y="374769"/>
          <a:ext cx="385199" cy="4506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600" kern="1200"/>
        </a:p>
      </dsp:txBody>
      <dsp:txXfrm>
        <a:off x="1999527" y="464891"/>
        <a:ext cx="269639" cy="270366"/>
      </dsp:txXfrm>
    </dsp:sp>
    <dsp:sp modelId="{B2990211-7317-47CF-B800-EF7D1DC2AD77}">
      <dsp:nvSpPr>
        <dsp:cNvPr id="0" name=""/>
        <dsp:cNvSpPr/>
      </dsp:nvSpPr>
      <dsp:spPr>
        <a:xfrm>
          <a:off x="2544620" y="54981"/>
          <a:ext cx="1816977" cy="10901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kern="1200"/>
            <a:t>Reception et envoi d'ordre à l'actionneur</a:t>
          </a:r>
        </a:p>
      </dsp:txBody>
      <dsp:txXfrm>
        <a:off x="2576550" y="86911"/>
        <a:ext cx="1753117" cy="10263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0816AC"/>
    <w:rsid w:val="001B3AF5"/>
    <w:rsid w:val="003F20BD"/>
    <w:rsid w:val="00553CFD"/>
    <w:rsid w:val="0065303D"/>
    <w:rsid w:val="00923D4E"/>
    <w:rsid w:val="009B40CA"/>
    <w:rsid w:val="00E6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529359-CB25-4165-99AC-CF6CD8798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296</TotalTime>
  <Pages>1</Pages>
  <Words>919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Paul Moyse</cp:lastModifiedBy>
  <cp:revision>35</cp:revision>
  <cp:lastPrinted>2019-11-30T21:57:00Z</cp:lastPrinted>
  <dcterms:created xsi:type="dcterms:W3CDTF">2019-11-30T09:34:00Z</dcterms:created>
  <dcterms:modified xsi:type="dcterms:W3CDTF">2019-11-30T21:57:00Z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