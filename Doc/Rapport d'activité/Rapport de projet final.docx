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7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40"/>
      </w:tblGrid>
      <w:tr w:rsidR="00AF4CBC" w14:paraId="63958A97" w14:textId="77777777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BBD98A3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FD8B910" wp14:editId="5DF839F6">
                      <wp:extent cx="4583876" cy="1339403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8387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D640D1" w14:textId="70C9F37D" w:rsidR="00AF4CBC" w:rsidRDefault="00F86A97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RAPPORT DE PROJET FINAL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FD8B9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360.9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" filled="f" stroked="f" strokeweight=".5pt">
                      <v:textbox>
                        <w:txbxContent>
                          <w:p w14:paraId="06D640D1" w14:textId="70C9F37D" w:rsidR="00AF4CBC" w:rsidRDefault="00F86A97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RAPPORT DE PROJET FINAL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563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1"/>
      </w:tblGrid>
      <w:tr w:rsidR="00AF4CBC" w14:paraId="4CD337E6" w14:textId="77777777">
        <w:trPr>
          <w:trHeight w:val="2043"/>
        </w:trPr>
        <w:tc>
          <w:tcPr>
            <w:tcW w:w="5631" w:type="dxa"/>
          </w:tcPr>
          <w:p w14:paraId="7AF2B9EA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7A922CF" wp14:editId="1EA9196C">
                      <wp:extent cx="2841625" cy="469265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C8E126" w14:textId="77777777" w:rsidR="00AF4CBC" w:rsidRDefault="00231967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  <w:lang w:bidi="fr-FR"/>
                                    </w:rPr>
                                    <w:t>CoBox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A922CF" id="Zone de texte 6" o:spid="_x0000_s1027" type="#_x0000_t202" style="width:223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" filled="f" stroked="f" strokeweight=".5pt">
                      <v:textbox>
                        <w:txbxContent>
                          <w:p w14:paraId="4FC8E126" w14:textId="77777777" w:rsidR="00AF4CBC" w:rsidRDefault="00231967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  <w:lang w:bidi="fr-FR"/>
                              </w:rPr>
                              <w:t>CoBox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840FCE1" wp14:editId="503229DD">
                      <wp:extent cx="3575685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714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DE192E" w14:textId="77777777" w:rsidR="00AF4CBC" w:rsidRPr="00F519F2" w:rsidRDefault="00231967">
                                  <w:pPr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 w:rsidRPr="00F519F2">
                                    <w:rPr>
                                      <w:lang w:val="en-US" w:bidi="fr-FR"/>
                                    </w:rPr>
                                    <w:t>Github</w:t>
                                  </w:r>
                                  <w:proofErr w:type="spellEnd"/>
                                  <w:r w:rsidRPr="00F519F2">
                                    <w:rPr>
                                      <w:lang w:val="en-US" w:bidi="fr-FR"/>
                                    </w:rPr>
                                    <w:t xml:space="preserve"> : </w:t>
                                  </w:r>
                                </w:p>
                                <w:p w14:paraId="1D789E21" w14:textId="77777777" w:rsidR="00AF4CBC" w:rsidRPr="00F519F2" w:rsidRDefault="00231967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F519F2">
                                    <w:rPr>
                                      <w:lang w:val="en-US" w:bidi="fr-FR"/>
                                    </w:rPr>
                                    <w:t>Site web : cobox.paulitow.fr</w:t>
                                  </w:r>
                                </w:p>
                                <w:p w14:paraId="3757161B" w14:textId="77777777" w:rsidR="00AF4CBC" w:rsidRPr="00F519F2" w:rsidRDefault="00AF4CBC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840FCE1" id="Zone de texte 7" o:spid="_x0000_s1028" type="#_x0000_t202" style="width:281.5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" filled="f" stroked="f" strokeweight=".5pt">
                      <v:textbox>
                        <w:txbxContent>
                          <w:p w14:paraId="02DE192E" w14:textId="77777777" w:rsidR="00AF4CBC" w:rsidRPr="00F519F2" w:rsidRDefault="00231967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519F2">
                              <w:rPr>
                                <w:lang w:val="en-US" w:bidi="fr-FR"/>
                              </w:rPr>
                              <w:t>Github</w:t>
                            </w:r>
                            <w:proofErr w:type="spellEnd"/>
                            <w:r w:rsidRPr="00F519F2">
                              <w:rPr>
                                <w:lang w:val="en-US" w:bidi="fr-FR"/>
                              </w:rPr>
                              <w:t xml:space="preserve"> : </w:t>
                            </w:r>
                          </w:p>
                          <w:p w14:paraId="1D789E21" w14:textId="77777777" w:rsidR="00AF4CBC" w:rsidRPr="00F519F2" w:rsidRDefault="00231967">
                            <w:pPr>
                              <w:rPr>
                                <w:lang w:val="en-US"/>
                              </w:rPr>
                            </w:pPr>
                            <w:r w:rsidRPr="00F519F2">
                              <w:rPr>
                                <w:lang w:val="en-US" w:bidi="fr-FR"/>
                              </w:rPr>
                              <w:t>Site web : cobox.paulitow.fr</w:t>
                            </w:r>
                          </w:p>
                          <w:p w14:paraId="3757161B" w14:textId="77777777" w:rsidR="00AF4CBC" w:rsidRPr="00F519F2" w:rsidRDefault="00AF4CB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E144FFD" w14:textId="77777777" w:rsidR="00AF4CBC" w:rsidRDefault="00AF4CBC"/>
    <w:tbl>
      <w:tblPr>
        <w:tblpPr w:leftFromText="180" w:rightFromText="180" w:vertAnchor="text" w:horzAnchor="margin" w:tblpXSpec="center" w:tblpY="13051"/>
        <w:tblW w:w="10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9"/>
        <w:gridCol w:w="4901"/>
      </w:tblGrid>
      <w:tr w:rsidR="00AF4CBC" w14:paraId="59CFAB4E" w14:textId="77777777">
        <w:trPr>
          <w:trHeight w:val="1080"/>
        </w:trPr>
        <w:tc>
          <w:tcPr>
            <w:tcW w:w="5449" w:type="dxa"/>
            <w:vAlign w:val="center"/>
          </w:tcPr>
          <w:p w14:paraId="4C4D8A28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F7CF33B" wp14:editId="678BE025">
                      <wp:extent cx="3248025" cy="647700"/>
                      <wp:effectExtent l="0" t="0" r="0" b="0"/>
                      <wp:docPr id="13" name="Zone de texte 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8168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ED9D15" w14:textId="77777777" w:rsidR="00AF4CBC" w:rsidRDefault="0023196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>Projet de système d’exploitation</w:t>
                                  </w:r>
                                </w:p>
                                <w:p w14:paraId="05AFE628" w14:textId="4BA484D9" w:rsidR="00AF4CBC" w:rsidRDefault="00231967">
                                  <w:r>
                                    <w:rPr>
                                      <w:lang w:bidi="fr-FR"/>
                                    </w:rPr>
                                    <w:t xml:space="preserve">Moyse </w:t>
                                  </w:r>
                                  <w:r w:rsidR="00757338">
                                    <w:rPr>
                                      <w:lang w:bidi="fr-FR"/>
                                    </w:rPr>
                                    <w:t>–</w:t>
                                  </w:r>
                                  <w:r>
                                    <w:rPr>
                                      <w:lang w:bidi="fr-FR"/>
                                    </w:rPr>
                                    <w:t xml:space="preserve"> Desmarets</w:t>
                                  </w:r>
                                  <w:r w:rsidR="00757338">
                                    <w:rPr>
                                      <w:lang w:bidi="fr-FR"/>
                                    </w:rPr>
                                    <w:t xml:space="preserve"> – Ilhe - Legeas</w:t>
                                  </w:r>
                                </w:p>
                                <w:p w14:paraId="481D307F" w14:textId="77777777" w:rsidR="00AF4CBC" w:rsidRDefault="00AF4CBC"/>
                                <w:p w14:paraId="22DA592C" w14:textId="77777777" w:rsidR="00AF4CBC" w:rsidRDefault="00AF4CB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7CF33B" id="Zone de texte 13" o:spid="_x0000_s1029" type="#_x0000_t202" style="width:255.7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" filled="f" stroked="f" strokeweight=".5pt">
                      <v:textbox>
                        <w:txbxContent>
                          <w:p w14:paraId="1BED9D15" w14:textId="77777777" w:rsidR="00AF4CBC" w:rsidRDefault="0023196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>Projet de système d’exploitation</w:t>
                            </w:r>
                          </w:p>
                          <w:p w14:paraId="05AFE628" w14:textId="4BA484D9" w:rsidR="00AF4CBC" w:rsidRDefault="00231967">
                            <w:r>
                              <w:rPr>
                                <w:lang w:bidi="fr-FR"/>
                              </w:rPr>
                              <w:t xml:space="preserve">Moyse </w:t>
                            </w:r>
                            <w:r w:rsidR="00757338">
                              <w:rPr>
                                <w:lang w:bidi="fr-FR"/>
                              </w:rPr>
                              <w:t>–</w:t>
                            </w:r>
                            <w:r>
                              <w:rPr>
                                <w:lang w:bidi="fr-FR"/>
                              </w:rPr>
                              <w:t xml:space="preserve"> Desmarets</w:t>
                            </w:r>
                            <w:r w:rsidR="00757338">
                              <w:rPr>
                                <w:lang w:bidi="fr-FR"/>
                              </w:rPr>
                              <w:t xml:space="preserve"> – Ilhe - Legeas</w:t>
                            </w:r>
                          </w:p>
                          <w:p w14:paraId="481D307F" w14:textId="77777777" w:rsidR="00AF4CBC" w:rsidRDefault="00AF4CBC"/>
                          <w:p w14:paraId="22DA592C" w14:textId="77777777" w:rsidR="00AF4CBC" w:rsidRDefault="00AF4CB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55B9F3ED" w14:textId="77777777" w:rsidR="00AF4CBC" w:rsidRDefault="00231967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 wp14:anchorId="7C22D0BE" wp14:editId="5EAEF90A">
                  <wp:extent cx="2389505" cy="600075"/>
                  <wp:effectExtent l="0" t="0" r="0" b="0"/>
                  <wp:docPr id="5" name="Image 5" descr="Résultat de recherche d'images pour &quot;ise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Résultat de recherche d'images pour &quot;ise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515" cy="61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BB1DF" w14:textId="77777777" w:rsidR="00AF4CBC" w:rsidRDefault="00231967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7994E3C0" wp14:editId="5FF224E6">
            <wp:simplePos x="0" y="0"/>
            <wp:positionH relativeFrom="column">
              <wp:posOffset>-12065</wp:posOffset>
            </wp:positionH>
            <wp:positionV relativeFrom="paragraph">
              <wp:posOffset>3030855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sme 4" descr="rectangle transparent coloré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677E77F9" wp14:editId="79CD854A">
            <wp:simplePos x="0" y="0"/>
            <wp:positionH relativeFrom="column">
              <wp:posOffset>-12065</wp:posOffset>
            </wp:positionH>
            <wp:positionV relativeFrom="paragraph">
              <wp:posOffset>3037205</wp:posOffset>
            </wp:positionV>
            <wp:extent cx="7045325" cy="3329305"/>
            <wp:effectExtent l="0" t="0" r="3810" b="5080"/>
            <wp:wrapNone/>
            <wp:docPr id="3" name="Image 3" descr="photo d’un centre d’aff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hoto d’un centre d’affaires"/>
                    <pic:cNvPicPr>
                      <a:picLocks noChangeAspect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5C7F4F0F" wp14:editId="1B08D0F0">
            <wp:simplePos x="0" y="0"/>
            <wp:positionH relativeFrom="column">
              <wp:posOffset>3376295</wp:posOffset>
            </wp:positionH>
            <wp:positionV relativeFrom="paragraph">
              <wp:posOffset>1452880</wp:posOffset>
            </wp:positionV>
            <wp:extent cx="2273935" cy="3122295"/>
            <wp:effectExtent l="0" t="0" r="0" b="1905"/>
            <wp:wrapNone/>
            <wp:docPr id="2" name="Graphisme 2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sme 2" descr="rectangle transparent coloré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C443C89" wp14:editId="20D33A33">
            <wp:simplePos x="0" y="0"/>
            <wp:positionH relativeFrom="column">
              <wp:posOffset>-718185</wp:posOffset>
            </wp:positionH>
            <wp:positionV relativeFrom="paragraph">
              <wp:posOffset>1619885</wp:posOffset>
            </wp:positionV>
            <wp:extent cx="5859780" cy="2489835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sme 1" descr="rectangle coloré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36"/>
        </w:rPr>
        <w:id w:val="2111469897"/>
        <w:docPartObj>
          <w:docPartGallery w:val="Table of Contents"/>
          <w:docPartUnique/>
        </w:docPartObj>
      </w:sdtPr>
      <w:sdtEndPr/>
      <w:sdtContent>
        <w:p w14:paraId="03136606" w14:textId="77777777" w:rsidR="00AF4CBC" w:rsidRPr="00A43D70" w:rsidRDefault="00231967">
          <w:pPr>
            <w:pStyle w:val="En-ttedetabledesmatires1"/>
            <w:framePr w:wrap="around"/>
            <w:rPr>
              <w:sz w:val="48"/>
              <w:szCs w:val="36"/>
            </w:rPr>
          </w:pPr>
          <w:r w:rsidRPr="00A43D70">
            <w:rPr>
              <w:sz w:val="48"/>
              <w:szCs w:val="36"/>
            </w:rPr>
            <w:t>Table des matières</w:t>
          </w:r>
        </w:p>
        <w:p w14:paraId="77A21ABF" w14:textId="6F009847" w:rsidR="00F51D37" w:rsidRDefault="00231967">
          <w:pPr>
            <w:pStyle w:val="TM1"/>
            <w:tabs>
              <w:tab w:val="left" w:pos="560"/>
            </w:tabs>
            <w:rPr>
              <w:rStyle w:val="Lienhypertexte"/>
              <w:noProof/>
              <w:sz w:val="36"/>
              <w:szCs w:val="28"/>
            </w:rPr>
          </w:pPr>
          <w:r w:rsidRPr="00A43D70">
            <w:rPr>
              <w:sz w:val="36"/>
              <w:szCs w:val="28"/>
            </w:rPr>
            <w:fldChar w:fldCharType="begin"/>
          </w:r>
          <w:r w:rsidRPr="00A43D70">
            <w:rPr>
              <w:sz w:val="36"/>
              <w:szCs w:val="28"/>
            </w:rPr>
            <w:instrText xml:space="preserve"> TOC \o "1-3" \h \z \u </w:instrText>
          </w:r>
          <w:r w:rsidRPr="00A43D70">
            <w:rPr>
              <w:sz w:val="36"/>
              <w:szCs w:val="28"/>
            </w:rPr>
            <w:fldChar w:fldCharType="separate"/>
          </w:r>
          <w:hyperlink w:anchor="_Toc27814486" w:history="1">
            <w:r w:rsidR="00F51D37" w:rsidRPr="00F51D37">
              <w:rPr>
                <w:rStyle w:val="Lienhypertexte"/>
                <w:noProof/>
                <w:sz w:val="36"/>
                <w:szCs w:val="28"/>
              </w:rPr>
              <w:t>I.</w:t>
            </w:r>
            <w:r w:rsidR="00F51D37" w:rsidRPr="00F51D37">
              <w:rPr>
                <w:b w:val="0"/>
                <w:noProof/>
                <w:color w:val="auto"/>
                <w:szCs w:val="28"/>
                <w:lang w:eastAsia="fr-FR"/>
              </w:rPr>
              <w:tab/>
            </w:r>
            <w:r w:rsidR="00F51D37" w:rsidRPr="00F51D37">
              <w:rPr>
                <w:rStyle w:val="Lienhypertexte"/>
                <w:noProof/>
                <w:sz w:val="36"/>
                <w:szCs w:val="28"/>
              </w:rPr>
              <w:t>Etat des lieux (AS IS)</w:t>
            </w:r>
            <w:r w:rsidR="00F51D37" w:rsidRPr="00F51D37">
              <w:rPr>
                <w:noProof/>
                <w:webHidden/>
                <w:sz w:val="36"/>
                <w:szCs w:val="28"/>
              </w:rPr>
              <w:tab/>
            </w:r>
            <w:r w:rsidR="00F51D37" w:rsidRPr="00F51D37">
              <w:rPr>
                <w:noProof/>
                <w:webHidden/>
                <w:sz w:val="36"/>
                <w:szCs w:val="28"/>
              </w:rPr>
              <w:fldChar w:fldCharType="begin"/>
            </w:r>
            <w:r w:rsidR="00F51D37" w:rsidRPr="00F51D37">
              <w:rPr>
                <w:noProof/>
                <w:webHidden/>
                <w:sz w:val="36"/>
                <w:szCs w:val="28"/>
              </w:rPr>
              <w:instrText xml:space="preserve"> PAGEREF _Toc27814486 \h </w:instrText>
            </w:r>
            <w:r w:rsidR="00F51D37" w:rsidRPr="00F51D37">
              <w:rPr>
                <w:noProof/>
                <w:webHidden/>
                <w:sz w:val="36"/>
                <w:szCs w:val="28"/>
              </w:rPr>
            </w:r>
            <w:r w:rsidR="00F51D37" w:rsidRPr="00F51D37">
              <w:rPr>
                <w:noProof/>
                <w:webHidden/>
                <w:sz w:val="36"/>
                <w:szCs w:val="28"/>
              </w:rPr>
              <w:fldChar w:fldCharType="separate"/>
            </w:r>
            <w:r w:rsidR="00F51D37" w:rsidRPr="00F51D37">
              <w:rPr>
                <w:noProof/>
                <w:webHidden/>
                <w:sz w:val="36"/>
                <w:szCs w:val="28"/>
              </w:rPr>
              <w:t>2</w:t>
            </w:r>
            <w:r w:rsidR="00F51D37" w:rsidRPr="00F51D37">
              <w:rPr>
                <w:noProof/>
                <w:webHidden/>
                <w:sz w:val="36"/>
                <w:szCs w:val="28"/>
              </w:rPr>
              <w:fldChar w:fldCharType="end"/>
            </w:r>
          </w:hyperlink>
        </w:p>
        <w:p w14:paraId="04DED0D6" w14:textId="77777777" w:rsidR="00F51D37" w:rsidRPr="00F51D37" w:rsidRDefault="00F51D37" w:rsidP="00F51D37"/>
        <w:p w14:paraId="20E91470" w14:textId="4E6B95FA" w:rsidR="00F51D37" w:rsidRPr="00F51D37" w:rsidRDefault="00F51D37">
          <w:pPr>
            <w:pStyle w:val="TM2"/>
            <w:rPr>
              <w:b w:val="0"/>
              <w:noProof/>
              <w:color w:val="auto"/>
              <w:szCs w:val="28"/>
              <w:lang w:eastAsia="fr-FR"/>
            </w:rPr>
          </w:pPr>
          <w:hyperlink w:anchor="_Toc27814487" w:history="1">
            <w:r w:rsidRPr="00F51D37">
              <w:rPr>
                <w:rStyle w:val="Lienhypertexte"/>
                <w:noProof/>
                <w:sz w:val="36"/>
                <w:szCs w:val="28"/>
              </w:rPr>
              <w:t>1.1 Rappel des Besoins</w:t>
            </w:r>
            <w:r w:rsidRPr="00F51D37">
              <w:rPr>
                <w:noProof/>
                <w:webHidden/>
                <w:sz w:val="36"/>
                <w:szCs w:val="28"/>
              </w:rPr>
              <w:tab/>
            </w:r>
            <w:r w:rsidRPr="00F51D37">
              <w:rPr>
                <w:noProof/>
                <w:webHidden/>
                <w:sz w:val="36"/>
                <w:szCs w:val="28"/>
              </w:rPr>
              <w:fldChar w:fldCharType="begin"/>
            </w:r>
            <w:r w:rsidRPr="00F51D37">
              <w:rPr>
                <w:noProof/>
                <w:webHidden/>
                <w:sz w:val="36"/>
                <w:szCs w:val="28"/>
              </w:rPr>
              <w:instrText xml:space="preserve"> PAGEREF _Toc27814487 \h </w:instrText>
            </w:r>
            <w:r w:rsidRPr="00F51D37">
              <w:rPr>
                <w:noProof/>
                <w:webHidden/>
                <w:sz w:val="36"/>
                <w:szCs w:val="28"/>
              </w:rPr>
            </w:r>
            <w:r w:rsidRPr="00F51D37">
              <w:rPr>
                <w:noProof/>
                <w:webHidden/>
                <w:sz w:val="36"/>
                <w:szCs w:val="28"/>
              </w:rPr>
              <w:fldChar w:fldCharType="separate"/>
            </w:r>
            <w:r w:rsidRPr="00F51D37">
              <w:rPr>
                <w:noProof/>
                <w:webHidden/>
                <w:sz w:val="36"/>
                <w:szCs w:val="28"/>
              </w:rPr>
              <w:t>2</w:t>
            </w:r>
            <w:r w:rsidRPr="00F51D37">
              <w:rPr>
                <w:noProof/>
                <w:webHidden/>
                <w:sz w:val="36"/>
                <w:szCs w:val="28"/>
              </w:rPr>
              <w:fldChar w:fldCharType="end"/>
            </w:r>
          </w:hyperlink>
        </w:p>
        <w:p w14:paraId="28C1DAB1" w14:textId="7ABB1D26" w:rsidR="00F51D37" w:rsidRPr="00F51D37" w:rsidRDefault="00F51D37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Cs w:val="28"/>
              <w:lang w:eastAsia="fr-FR"/>
            </w:rPr>
          </w:pPr>
          <w:hyperlink w:anchor="_Toc27814488" w:history="1">
            <w:r w:rsidRPr="00F51D37">
              <w:rPr>
                <w:rStyle w:val="Lienhypertexte"/>
                <w:noProof/>
                <w:sz w:val="36"/>
                <w:szCs w:val="28"/>
              </w:rPr>
              <w:t>1.2.</w:t>
            </w:r>
            <w:r w:rsidRPr="00F51D37">
              <w:rPr>
                <w:b w:val="0"/>
                <w:noProof/>
                <w:color w:val="auto"/>
                <w:szCs w:val="28"/>
                <w:lang w:eastAsia="fr-FR"/>
              </w:rPr>
              <w:tab/>
            </w:r>
            <w:r w:rsidRPr="00F51D37">
              <w:rPr>
                <w:rStyle w:val="Lienhypertexte"/>
                <w:noProof/>
                <w:sz w:val="36"/>
                <w:szCs w:val="28"/>
              </w:rPr>
              <w:t>Rappel des Contraintes</w:t>
            </w:r>
            <w:r w:rsidRPr="00F51D37">
              <w:rPr>
                <w:noProof/>
                <w:webHidden/>
                <w:sz w:val="36"/>
                <w:szCs w:val="28"/>
              </w:rPr>
              <w:tab/>
            </w:r>
            <w:r w:rsidRPr="00F51D37">
              <w:rPr>
                <w:noProof/>
                <w:webHidden/>
                <w:sz w:val="36"/>
                <w:szCs w:val="28"/>
              </w:rPr>
              <w:fldChar w:fldCharType="begin"/>
            </w:r>
            <w:r w:rsidRPr="00F51D37">
              <w:rPr>
                <w:noProof/>
                <w:webHidden/>
                <w:sz w:val="36"/>
                <w:szCs w:val="28"/>
              </w:rPr>
              <w:instrText xml:space="preserve"> PAGEREF _Toc27814488 \h </w:instrText>
            </w:r>
            <w:r w:rsidRPr="00F51D37">
              <w:rPr>
                <w:noProof/>
                <w:webHidden/>
                <w:sz w:val="36"/>
                <w:szCs w:val="28"/>
              </w:rPr>
            </w:r>
            <w:r w:rsidRPr="00F51D37">
              <w:rPr>
                <w:noProof/>
                <w:webHidden/>
                <w:sz w:val="36"/>
                <w:szCs w:val="28"/>
              </w:rPr>
              <w:fldChar w:fldCharType="separate"/>
            </w:r>
            <w:r w:rsidRPr="00F51D37">
              <w:rPr>
                <w:noProof/>
                <w:webHidden/>
                <w:sz w:val="36"/>
                <w:szCs w:val="28"/>
              </w:rPr>
              <w:t>3</w:t>
            </w:r>
            <w:r w:rsidRPr="00F51D37">
              <w:rPr>
                <w:noProof/>
                <w:webHidden/>
                <w:sz w:val="36"/>
                <w:szCs w:val="28"/>
              </w:rPr>
              <w:fldChar w:fldCharType="end"/>
            </w:r>
          </w:hyperlink>
        </w:p>
        <w:p w14:paraId="2FEF6F26" w14:textId="572A890C" w:rsidR="00F51D37" w:rsidRDefault="00F51D37">
          <w:pPr>
            <w:pStyle w:val="TM2"/>
            <w:tabs>
              <w:tab w:val="left" w:pos="660"/>
            </w:tabs>
            <w:rPr>
              <w:rStyle w:val="Lienhypertexte"/>
              <w:noProof/>
              <w:sz w:val="36"/>
              <w:szCs w:val="28"/>
            </w:rPr>
          </w:pPr>
          <w:hyperlink w:anchor="_Toc27814489" w:history="1">
            <w:r w:rsidRPr="00F51D37">
              <w:rPr>
                <w:rStyle w:val="Lienhypertexte"/>
                <w:noProof/>
                <w:sz w:val="36"/>
                <w:szCs w:val="28"/>
              </w:rPr>
              <w:t>1.3.</w:t>
            </w:r>
            <w:r w:rsidRPr="00F51D37">
              <w:rPr>
                <w:b w:val="0"/>
                <w:noProof/>
                <w:color w:val="auto"/>
                <w:szCs w:val="28"/>
                <w:lang w:eastAsia="fr-FR"/>
              </w:rPr>
              <w:tab/>
            </w:r>
            <w:r w:rsidRPr="00F51D37">
              <w:rPr>
                <w:rStyle w:val="Lienhypertexte"/>
                <w:noProof/>
                <w:sz w:val="36"/>
                <w:szCs w:val="28"/>
              </w:rPr>
              <w:t>Roadmap</w:t>
            </w:r>
            <w:r w:rsidRPr="00F51D37">
              <w:rPr>
                <w:noProof/>
                <w:webHidden/>
                <w:sz w:val="36"/>
                <w:szCs w:val="28"/>
              </w:rPr>
              <w:tab/>
            </w:r>
            <w:r w:rsidRPr="00F51D37">
              <w:rPr>
                <w:noProof/>
                <w:webHidden/>
                <w:sz w:val="36"/>
                <w:szCs w:val="28"/>
              </w:rPr>
              <w:fldChar w:fldCharType="begin"/>
            </w:r>
            <w:r w:rsidRPr="00F51D37">
              <w:rPr>
                <w:noProof/>
                <w:webHidden/>
                <w:sz w:val="36"/>
                <w:szCs w:val="28"/>
              </w:rPr>
              <w:instrText xml:space="preserve"> PAGEREF _Toc27814489 \h </w:instrText>
            </w:r>
            <w:r w:rsidRPr="00F51D37">
              <w:rPr>
                <w:noProof/>
                <w:webHidden/>
                <w:sz w:val="36"/>
                <w:szCs w:val="28"/>
              </w:rPr>
            </w:r>
            <w:r w:rsidRPr="00F51D37">
              <w:rPr>
                <w:noProof/>
                <w:webHidden/>
                <w:sz w:val="36"/>
                <w:szCs w:val="28"/>
              </w:rPr>
              <w:fldChar w:fldCharType="separate"/>
            </w:r>
            <w:r w:rsidRPr="00F51D37">
              <w:rPr>
                <w:noProof/>
                <w:webHidden/>
                <w:sz w:val="36"/>
                <w:szCs w:val="28"/>
              </w:rPr>
              <w:t>4</w:t>
            </w:r>
            <w:r w:rsidRPr="00F51D37">
              <w:rPr>
                <w:noProof/>
                <w:webHidden/>
                <w:sz w:val="36"/>
                <w:szCs w:val="28"/>
              </w:rPr>
              <w:fldChar w:fldCharType="end"/>
            </w:r>
          </w:hyperlink>
        </w:p>
        <w:p w14:paraId="15D8758B" w14:textId="2C22035B" w:rsidR="00F51D37" w:rsidRDefault="00F51D37" w:rsidP="00F51D37"/>
        <w:p w14:paraId="2FE773D4" w14:textId="77777777" w:rsidR="00F51D37" w:rsidRPr="00F51D37" w:rsidRDefault="00F51D37" w:rsidP="00F51D37"/>
        <w:p w14:paraId="0F87DD26" w14:textId="5D536794" w:rsidR="00F51D37" w:rsidRDefault="00F51D37">
          <w:pPr>
            <w:pStyle w:val="TM1"/>
            <w:tabs>
              <w:tab w:val="left" w:pos="560"/>
            </w:tabs>
            <w:rPr>
              <w:rStyle w:val="Lienhypertexte"/>
              <w:noProof/>
              <w:sz w:val="36"/>
              <w:szCs w:val="28"/>
            </w:rPr>
          </w:pPr>
          <w:hyperlink w:anchor="_Toc27814490" w:history="1">
            <w:r w:rsidRPr="00F51D37">
              <w:rPr>
                <w:rStyle w:val="Lienhypertexte"/>
                <w:noProof/>
                <w:sz w:val="36"/>
                <w:szCs w:val="28"/>
              </w:rPr>
              <w:t>II.</w:t>
            </w:r>
            <w:r w:rsidRPr="00F51D37">
              <w:rPr>
                <w:b w:val="0"/>
                <w:noProof/>
                <w:color w:val="auto"/>
                <w:szCs w:val="28"/>
                <w:lang w:eastAsia="fr-FR"/>
              </w:rPr>
              <w:tab/>
            </w:r>
            <w:r w:rsidRPr="00F51D37">
              <w:rPr>
                <w:rStyle w:val="Lienhypertexte"/>
                <w:noProof/>
                <w:sz w:val="36"/>
                <w:szCs w:val="28"/>
              </w:rPr>
              <w:t>Complétion</w:t>
            </w:r>
            <w:r w:rsidRPr="00F51D37">
              <w:rPr>
                <w:noProof/>
                <w:webHidden/>
                <w:sz w:val="36"/>
                <w:szCs w:val="28"/>
              </w:rPr>
              <w:tab/>
            </w:r>
            <w:r w:rsidRPr="00F51D37">
              <w:rPr>
                <w:noProof/>
                <w:webHidden/>
                <w:sz w:val="36"/>
                <w:szCs w:val="28"/>
              </w:rPr>
              <w:fldChar w:fldCharType="begin"/>
            </w:r>
            <w:r w:rsidRPr="00F51D37">
              <w:rPr>
                <w:noProof/>
                <w:webHidden/>
                <w:sz w:val="36"/>
                <w:szCs w:val="28"/>
              </w:rPr>
              <w:instrText xml:space="preserve"> PAGEREF _Toc27814490 \h </w:instrText>
            </w:r>
            <w:r w:rsidRPr="00F51D37">
              <w:rPr>
                <w:noProof/>
                <w:webHidden/>
                <w:sz w:val="36"/>
                <w:szCs w:val="28"/>
              </w:rPr>
            </w:r>
            <w:r w:rsidRPr="00F51D37">
              <w:rPr>
                <w:noProof/>
                <w:webHidden/>
                <w:sz w:val="36"/>
                <w:szCs w:val="28"/>
              </w:rPr>
              <w:fldChar w:fldCharType="separate"/>
            </w:r>
            <w:r w:rsidRPr="00F51D37">
              <w:rPr>
                <w:noProof/>
                <w:webHidden/>
                <w:sz w:val="36"/>
                <w:szCs w:val="28"/>
              </w:rPr>
              <w:t>5</w:t>
            </w:r>
            <w:r w:rsidRPr="00F51D37">
              <w:rPr>
                <w:noProof/>
                <w:webHidden/>
                <w:sz w:val="36"/>
                <w:szCs w:val="28"/>
              </w:rPr>
              <w:fldChar w:fldCharType="end"/>
            </w:r>
          </w:hyperlink>
        </w:p>
        <w:p w14:paraId="63B97141" w14:textId="77777777" w:rsidR="00F51D37" w:rsidRPr="00F51D37" w:rsidRDefault="00F51D37" w:rsidP="00F51D37"/>
        <w:p w14:paraId="6A3BB433" w14:textId="5CE5B170" w:rsidR="00F51D37" w:rsidRPr="00F51D37" w:rsidRDefault="00F51D37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Cs w:val="28"/>
              <w:lang w:eastAsia="fr-FR"/>
            </w:rPr>
          </w:pPr>
          <w:hyperlink w:anchor="_Toc27814491" w:history="1">
            <w:r w:rsidRPr="00F51D37">
              <w:rPr>
                <w:rStyle w:val="Lienhypertexte"/>
                <w:noProof/>
                <w:sz w:val="36"/>
                <w:szCs w:val="28"/>
              </w:rPr>
              <w:t>2.1.</w:t>
            </w:r>
            <w:r w:rsidRPr="00F51D37">
              <w:rPr>
                <w:b w:val="0"/>
                <w:noProof/>
                <w:color w:val="auto"/>
                <w:szCs w:val="28"/>
                <w:lang w:eastAsia="fr-FR"/>
              </w:rPr>
              <w:tab/>
            </w:r>
            <w:r w:rsidRPr="00F51D37">
              <w:rPr>
                <w:rStyle w:val="Lienhypertexte"/>
                <w:noProof/>
                <w:sz w:val="36"/>
                <w:szCs w:val="28"/>
              </w:rPr>
              <w:t>Fonctionnalités opérantes</w:t>
            </w:r>
            <w:r w:rsidRPr="00F51D37">
              <w:rPr>
                <w:noProof/>
                <w:webHidden/>
                <w:sz w:val="36"/>
                <w:szCs w:val="28"/>
              </w:rPr>
              <w:tab/>
            </w:r>
            <w:r w:rsidRPr="00F51D37">
              <w:rPr>
                <w:noProof/>
                <w:webHidden/>
                <w:sz w:val="36"/>
                <w:szCs w:val="28"/>
              </w:rPr>
              <w:fldChar w:fldCharType="begin"/>
            </w:r>
            <w:r w:rsidRPr="00F51D37">
              <w:rPr>
                <w:noProof/>
                <w:webHidden/>
                <w:sz w:val="36"/>
                <w:szCs w:val="28"/>
              </w:rPr>
              <w:instrText xml:space="preserve"> PAGEREF _Toc27814491 \h </w:instrText>
            </w:r>
            <w:r w:rsidRPr="00F51D37">
              <w:rPr>
                <w:noProof/>
                <w:webHidden/>
                <w:sz w:val="36"/>
                <w:szCs w:val="28"/>
              </w:rPr>
            </w:r>
            <w:r w:rsidRPr="00F51D37">
              <w:rPr>
                <w:noProof/>
                <w:webHidden/>
                <w:sz w:val="36"/>
                <w:szCs w:val="28"/>
              </w:rPr>
              <w:fldChar w:fldCharType="separate"/>
            </w:r>
            <w:r w:rsidRPr="00F51D37">
              <w:rPr>
                <w:noProof/>
                <w:webHidden/>
                <w:sz w:val="36"/>
                <w:szCs w:val="28"/>
              </w:rPr>
              <w:t>5</w:t>
            </w:r>
            <w:r w:rsidRPr="00F51D37">
              <w:rPr>
                <w:noProof/>
                <w:webHidden/>
                <w:sz w:val="36"/>
                <w:szCs w:val="28"/>
              </w:rPr>
              <w:fldChar w:fldCharType="end"/>
            </w:r>
          </w:hyperlink>
        </w:p>
        <w:p w14:paraId="0F7CE79D" w14:textId="509EA851" w:rsidR="00F51D37" w:rsidRPr="00F51D37" w:rsidRDefault="00F51D37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Cs w:val="28"/>
              <w:lang w:eastAsia="fr-FR"/>
            </w:rPr>
          </w:pPr>
          <w:hyperlink w:anchor="_Toc27814492" w:history="1">
            <w:r w:rsidRPr="00F51D37">
              <w:rPr>
                <w:rStyle w:val="Lienhypertexte"/>
                <w:noProof/>
                <w:sz w:val="36"/>
                <w:szCs w:val="28"/>
              </w:rPr>
              <w:t>2.2.</w:t>
            </w:r>
            <w:r w:rsidRPr="00F51D37">
              <w:rPr>
                <w:b w:val="0"/>
                <w:noProof/>
                <w:color w:val="auto"/>
                <w:szCs w:val="28"/>
                <w:lang w:eastAsia="fr-FR"/>
              </w:rPr>
              <w:tab/>
            </w:r>
            <w:r w:rsidRPr="00F51D37">
              <w:rPr>
                <w:rStyle w:val="Lienhypertexte"/>
                <w:noProof/>
                <w:sz w:val="36"/>
                <w:szCs w:val="28"/>
              </w:rPr>
              <w:t>Problématiques rencontrées</w:t>
            </w:r>
            <w:r w:rsidRPr="00F51D37">
              <w:rPr>
                <w:noProof/>
                <w:webHidden/>
                <w:sz w:val="36"/>
                <w:szCs w:val="28"/>
              </w:rPr>
              <w:tab/>
            </w:r>
            <w:r w:rsidRPr="00F51D37">
              <w:rPr>
                <w:noProof/>
                <w:webHidden/>
                <w:sz w:val="36"/>
                <w:szCs w:val="28"/>
              </w:rPr>
              <w:fldChar w:fldCharType="begin"/>
            </w:r>
            <w:r w:rsidRPr="00F51D37">
              <w:rPr>
                <w:noProof/>
                <w:webHidden/>
                <w:sz w:val="36"/>
                <w:szCs w:val="28"/>
              </w:rPr>
              <w:instrText xml:space="preserve"> PAGEREF _Toc27814492 \h </w:instrText>
            </w:r>
            <w:r w:rsidRPr="00F51D37">
              <w:rPr>
                <w:noProof/>
                <w:webHidden/>
                <w:sz w:val="36"/>
                <w:szCs w:val="28"/>
              </w:rPr>
            </w:r>
            <w:r w:rsidRPr="00F51D37">
              <w:rPr>
                <w:noProof/>
                <w:webHidden/>
                <w:sz w:val="36"/>
                <w:szCs w:val="28"/>
              </w:rPr>
              <w:fldChar w:fldCharType="separate"/>
            </w:r>
            <w:r w:rsidRPr="00F51D37">
              <w:rPr>
                <w:noProof/>
                <w:webHidden/>
                <w:sz w:val="36"/>
                <w:szCs w:val="28"/>
              </w:rPr>
              <w:t>5</w:t>
            </w:r>
            <w:r w:rsidRPr="00F51D37">
              <w:rPr>
                <w:noProof/>
                <w:webHidden/>
                <w:sz w:val="36"/>
                <w:szCs w:val="28"/>
              </w:rPr>
              <w:fldChar w:fldCharType="end"/>
            </w:r>
          </w:hyperlink>
        </w:p>
        <w:p w14:paraId="45CE38C4" w14:textId="5C3AB84F" w:rsidR="00F51D37" w:rsidRDefault="00F51D37">
          <w:pPr>
            <w:pStyle w:val="TM2"/>
            <w:rPr>
              <w:rStyle w:val="Lienhypertexte"/>
              <w:noProof/>
              <w:sz w:val="36"/>
              <w:szCs w:val="28"/>
            </w:rPr>
          </w:pPr>
          <w:hyperlink w:anchor="_Toc27814493" w:history="1">
            <w:r w:rsidRPr="00F51D37">
              <w:rPr>
                <w:rStyle w:val="Lienhypertexte"/>
                <w:noProof/>
                <w:sz w:val="36"/>
                <w:szCs w:val="28"/>
              </w:rPr>
              <w:t>2.3. Aspect Projet</w:t>
            </w:r>
            <w:r w:rsidRPr="00F51D37">
              <w:rPr>
                <w:noProof/>
                <w:webHidden/>
                <w:sz w:val="36"/>
                <w:szCs w:val="28"/>
              </w:rPr>
              <w:tab/>
            </w:r>
            <w:r w:rsidRPr="00F51D37">
              <w:rPr>
                <w:noProof/>
                <w:webHidden/>
                <w:sz w:val="36"/>
                <w:szCs w:val="28"/>
              </w:rPr>
              <w:fldChar w:fldCharType="begin"/>
            </w:r>
            <w:r w:rsidRPr="00F51D37">
              <w:rPr>
                <w:noProof/>
                <w:webHidden/>
                <w:sz w:val="36"/>
                <w:szCs w:val="28"/>
              </w:rPr>
              <w:instrText xml:space="preserve"> PAGEREF _Toc27814493 \h </w:instrText>
            </w:r>
            <w:r w:rsidRPr="00F51D37">
              <w:rPr>
                <w:noProof/>
                <w:webHidden/>
                <w:sz w:val="36"/>
                <w:szCs w:val="28"/>
              </w:rPr>
            </w:r>
            <w:r w:rsidRPr="00F51D37">
              <w:rPr>
                <w:noProof/>
                <w:webHidden/>
                <w:sz w:val="36"/>
                <w:szCs w:val="28"/>
              </w:rPr>
              <w:fldChar w:fldCharType="separate"/>
            </w:r>
            <w:r w:rsidRPr="00F51D37">
              <w:rPr>
                <w:noProof/>
                <w:webHidden/>
                <w:sz w:val="36"/>
                <w:szCs w:val="28"/>
              </w:rPr>
              <w:t>6</w:t>
            </w:r>
            <w:r w:rsidRPr="00F51D37">
              <w:rPr>
                <w:noProof/>
                <w:webHidden/>
                <w:sz w:val="36"/>
                <w:szCs w:val="28"/>
              </w:rPr>
              <w:fldChar w:fldCharType="end"/>
            </w:r>
          </w:hyperlink>
        </w:p>
        <w:p w14:paraId="53BD858A" w14:textId="28B8ECFB" w:rsidR="00F51D37" w:rsidRDefault="00F51D37" w:rsidP="00F51D37"/>
        <w:p w14:paraId="59681799" w14:textId="77777777" w:rsidR="00F51D37" w:rsidRPr="00F51D37" w:rsidRDefault="00F51D37" w:rsidP="00F51D37">
          <w:bookmarkStart w:id="0" w:name="_GoBack"/>
          <w:bookmarkEnd w:id="0"/>
        </w:p>
        <w:p w14:paraId="1364A307" w14:textId="497029CE" w:rsidR="00F51D37" w:rsidRPr="00F51D37" w:rsidRDefault="00F51D37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Cs w:val="28"/>
              <w:lang w:eastAsia="fr-FR"/>
            </w:rPr>
          </w:pPr>
          <w:hyperlink w:anchor="_Toc27814494" w:history="1">
            <w:r w:rsidRPr="00F51D37">
              <w:rPr>
                <w:rStyle w:val="Lienhypertexte"/>
                <w:noProof/>
                <w:sz w:val="36"/>
                <w:szCs w:val="28"/>
              </w:rPr>
              <w:t>III.</w:t>
            </w:r>
            <w:r w:rsidRPr="00F51D37">
              <w:rPr>
                <w:b w:val="0"/>
                <w:noProof/>
                <w:color w:val="auto"/>
                <w:szCs w:val="28"/>
                <w:lang w:eastAsia="fr-FR"/>
              </w:rPr>
              <w:tab/>
            </w:r>
            <w:r w:rsidRPr="00F51D37">
              <w:rPr>
                <w:rStyle w:val="Lienhypertexte"/>
                <w:noProof/>
                <w:sz w:val="36"/>
                <w:szCs w:val="28"/>
              </w:rPr>
              <w:t>Glossaire</w:t>
            </w:r>
            <w:r w:rsidRPr="00F51D37">
              <w:rPr>
                <w:noProof/>
                <w:webHidden/>
                <w:sz w:val="36"/>
                <w:szCs w:val="28"/>
              </w:rPr>
              <w:tab/>
            </w:r>
            <w:r w:rsidRPr="00F51D37">
              <w:rPr>
                <w:noProof/>
                <w:webHidden/>
                <w:sz w:val="36"/>
                <w:szCs w:val="28"/>
              </w:rPr>
              <w:fldChar w:fldCharType="begin"/>
            </w:r>
            <w:r w:rsidRPr="00F51D37">
              <w:rPr>
                <w:noProof/>
                <w:webHidden/>
                <w:sz w:val="36"/>
                <w:szCs w:val="28"/>
              </w:rPr>
              <w:instrText xml:space="preserve"> PAGEREF _Toc27814494 \h </w:instrText>
            </w:r>
            <w:r w:rsidRPr="00F51D37">
              <w:rPr>
                <w:noProof/>
                <w:webHidden/>
                <w:sz w:val="36"/>
                <w:szCs w:val="28"/>
              </w:rPr>
            </w:r>
            <w:r w:rsidRPr="00F51D37">
              <w:rPr>
                <w:noProof/>
                <w:webHidden/>
                <w:sz w:val="36"/>
                <w:szCs w:val="28"/>
              </w:rPr>
              <w:fldChar w:fldCharType="separate"/>
            </w:r>
            <w:r w:rsidRPr="00F51D37">
              <w:rPr>
                <w:noProof/>
                <w:webHidden/>
                <w:sz w:val="36"/>
                <w:szCs w:val="28"/>
              </w:rPr>
              <w:t>8</w:t>
            </w:r>
            <w:r w:rsidRPr="00F51D37">
              <w:rPr>
                <w:noProof/>
                <w:webHidden/>
                <w:sz w:val="36"/>
                <w:szCs w:val="28"/>
              </w:rPr>
              <w:fldChar w:fldCharType="end"/>
            </w:r>
          </w:hyperlink>
        </w:p>
        <w:p w14:paraId="1202060E" w14:textId="16CF05A2" w:rsidR="00AF4CBC" w:rsidRDefault="00231967">
          <w:r w:rsidRPr="00A43D70">
            <w:rPr>
              <w:bCs/>
              <w:sz w:val="36"/>
              <w:szCs w:val="28"/>
            </w:rPr>
            <w:fldChar w:fldCharType="end"/>
          </w:r>
        </w:p>
      </w:sdtContent>
    </w:sdt>
    <w:p w14:paraId="72AEF730" w14:textId="77777777" w:rsidR="00AF4CBC" w:rsidRDefault="00231967">
      <w:pPr>
        <w:spacing w:after="200"/>
        <w:rPr>
          <w:bCs/>
        </w:rPr>
      </w:pPr>
      <w:r>
        <w:rPr>
          <w:lang w:bidi="fr-FR"/>
        </w:rPr>
        <w:br w:type="page"/>
      </w:r>
    </w:p>
    <w:p w14:paraId="3D4DDDCE" w14:textId="329A263B" w:rsidR="00AF4CBC" w:rsidRDefault="00AC39D5">
      <w:pPr>
        <w:pStyle w:val="Titre1"/>
        <w:framePr w:wrap="around"/>
        <w:numPr>
          <w:ilvl w:val="0"/>
          <w:numId w:val="3"/>
        </w:numPr>
      </w:pPr>
      <w:bookmarkStart w:id="1" w:name="_Toc27814486"/>
      <w:r>
        <w:lastRenderedPageBreak/>
        <w:t>Etat des lieux (AS IS)</w:t>
      </w:r>
      <w:bookmarkEnd w:id="1"/>
    </w:p>
    <w:p w14:paraId="6F42FAEE" w14:textId="2EEAAE70" w:rsidR="00AF4CBC" w:rsidRDefault="00231967">
      <w:pPr>
        <w:pStyle w:val="Titre2"/>
        <w:framePr w:wrap="around"/>
      </w:pPr>
      <w:bookmarkStart w:id="2" w:name="_Toc27814487"/>
      <w:r>
        <w:t xml:space="preserve">1.1 </w:t>
      </w:r>
      <w:r w:rsidR="00AC39D5">
        <w:t xml:space="preserve">Rappel des </w:t>
      </w:r>
      <w:r>
        <w:t>Besoins</w:t>
      </w:r>
      <w:bookmarkEnd w:id="2"/>
    </w:p>
    <w:p w14:paraId="77A16728" w14:textId="77777777" w:rsidR="00AF4CBC" w:rsidRDefault="00AF4CBC">
      <w:pPr>
        <w:pStyle w:val="Contenu"/>
        <w:framePr w:hSpace="0" w:wrap="auto" w:vAnchor="margin" w:hAnchor="text" w:yAlign="inline"/>
      </w:pPr>
    </w:p>
    <w:p w14:paraId="05FF5C8D" w14:textId="77777777" w:rsidR="00AF4CBC" w:rsidRDefault="00AF4CBC">
      <w:pPr>
        <w:pStyle w:val="Contenu"/>
        <w:framePr w:hSpace="0" w:wrap="auto" w:vAnchor="margin" w:hAnchor="text" w:yAlign="inline"/>
      </w:pPr>
    </w:p>
    <w:p w14:paraId="308E39CE" w14:textId="77777777" w:rsidR="00AF4CBC" w:rsidRDefault="00AF4CBC">
      <w:pPr>
        <w:pStyle w:val="Contenu"/>
        <w:framePr w:hSpace="0" w:wrap="auto" w:vAnchor="margin" w:hAnchor="text" w:yAlign="inline"/>
      </w:pPr>
    </w:p>
    <w:p w14:paraId="5B4C7099" w14:textId="1865478C" w:rsidR="00AF4CBC" w:rsidRDefault="00231967">
      <w:pPr>
        <w:pStyle w:val="Contenu"/>
        <w:framePr w:hSpace="0" w:wrap="auto" w:vAnchor="margin" w:hAnchor="text" w:yAlign="inline"/>
      </w:pPr>
      <w:r>
        <w:t>Le but d</w:t>
      </w:r>
      <w:r w:rsidR="00302C17">
        <w:t xml:space="preserve">u </w:t>
      </w:r>
      <w:r>
        <w:t>projet</w:t>
      </w:r>
      <w:r w:rsidR="00302C17">
        <w:t xml:space="preserve"> Cobox</w:t>
      </w:r>
      <w:r>
        <w:t xml:space="preserve"> est de concevoir une solution de domotique </w:t>
      </w:r>
      <w:r w:rsidR="00302C17">
        <w:t>pour particuliers,</w:t>
      </w:r>
      <w:r>
        <w:t xml:space="preserve"> </w:t>
      </w:r>
      <w:r w:rsidR="00302C17">
        <w:t>permettant</w:t>
      </w:r>
      <w:r>
        <w:t xml:space="preserve"> le contrôle et la supervision de différents éléments </w:t>
      </w:r>
      <w:r w:rsidR="00705D58">
        <w:t>(tout équipement pouvant être commandé par un relais) au sein</w:t>
      </w:r>
      <w:r>
        <w:t xml:space="preserve"> d’un foyer.</w:t>
      </w:r>
    </w:p>
    <w:p w14:paraId="1E88727A" w14:textId="77777777" w:rsidR="00AF4CBC" w:rsidRDefault="00AF4CBC">
      <w:pPr>
        <w:rPr>
          <w:b w:val="0"/>
        </w:rPr>
      </w:pPr>
    </w:p>
    <w:p w14:paraId="739C8470" w14:textId="77777777" w:rsidR="00AF4CBC" w:rsidRDefault="00231967">
      <w:pPr>
        <w:rPr>
          <w:b w:val="0"/>
        </w:rPr>
      </w:pPr>
      <w:r>
        <w:rPr>
          <w:b w:val="0"/>
        </w:rPr>
        <w:t>Cette solution se décomposera en une centrale domotique, et X clients. Les clients étant les actionneurs / capteurs.</w:t>
      </w:r>
    </w:p>
    <w:p w14:paraId="5691BFE3" w14:textId="77777777" w:rsidR="00AF4CBC" w:rsidRDefault="00AF4CBC">
      <w:pPr>
        <w:rPr>
          <w:b w:val="0"/>
        </w:rPr>
      </w:pPr>
    </w:p>
    <w:p w14:paraId="307B4367" w14:textId="77777777" w:rsidR="00AF4CBC" w:rsidRDefault="00231967">
      <w:pPr>
        <w:rPr>
          <w:b w:val="0"/>
        </w:rPr>
      </w:pPr>
      <w:r>
        <w:rPr>
          <w:b w:val="0"/>
        </w:rPr>
        <w:t>A ce jours les besoins concernant la centrale sont :</w:t>
      </w:r>
    </w:p>
    <w:p w14:paraId="03D59B64" w14:textId="5958C58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ses actionneurs en mode serveur via Wifi</w:t>
      </w:r>
      <w:r>
        <w:rPr>
          <w:b w:val="0"/>
        </w:rPr>
        <w:t xml:space="preserve"> directe (mode hotspot)</w:t>
      </w:r>
    </w:p>
    <w:p w14:paraId="34B6FE0E" w14:textId="73520895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Afficher</w:t>
      </w:r>
      <w:r w:rsidR="00231967">
        <w:rPr>
          <w:b w:val="0"/>
        </w:rPr>
        <w:t xml:space="preserve"> de manière claire les mesures des différents éléments supervisés par la centrale</w:t>
      </w:r>
    </w:p>
    <w:p w14:paraId="6B3D37CC" w14:textId="77777777" w:rsidR="00AF4CBC" w:rsidRDefault="00AF4CBC">
      <w:pPr>
        <w:rPr>
          <w:b w:val="0"/>
        </w:rPr>
      </w:pPr>
    </w:p>
    <w:p w14:paraId="26928FB6" w14:textId="77777777" w:rsidR="00AF4CBC" w:rsidRDefault="00231967">
      <w:pPr>
        <w:rPr>
          <w:b w:val="0"/>
        </w:rPr>
      </w:pPr>
      <w:r>
        <w:rPr>
          <w:b w:val="0"/>
        </w:rPr>
        <w:t>Et concernant la partie client :</w:t>
      </w:r>
    </w:p>
    <w:p w14:paraId="5FA003AB" w14:textId="7EE73A8C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la centrale en mode client via Wifi </w:t>
      </w:r>
      <w:r>
        <w:rPr>
          <w:b w:val="0"/>
        </w:rPr>
        <w:t>directe</w:t>
      </w:r>
    </w:p>
    <w:p w14:paraId="18B9AD10" w14:textId="407DC155"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Piloter les actionneurs via des GPIO</w:t>
      </w:r>
      <w:r w:rsidR="004359BE">
        <w:rPr>
          <w:b w:val="0"/>
        </w:rPr>
        <w:t>*</w:t>
      </w:r>
    </w:p>
    <w:p w14:paraId="2630EE8B" w14:textId="57624E0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Acquisition de données</w:t>
      </w:r>
      <w:r w:rsidR="00231967">
        <w:rPr>
          <w:b w:val="0"/>
        </w:rPr>
        <w:t xml:space="preserve"> via des capteurs (Température / humidité…)</w:t>
      </w:r>
    </w:p>
    <w:p w14:paraId="3E3C1905" w14:textId="77777777" w:rsidR="00AF4CBC" w:rsidRDefault="00AF4CBC">
      <w:pPr>
        <w:rPr>
          <w:b w:val="0"/>
        </w:rPr>
      </w:pPr>
    </w:p>
    <w:p w14:paraId="2298BC72" w14:textId="77777777" w:rsidR="00AF4CBC" w:rsidRDefault="00AF4CBC">
      <w:pPr>
        <w:rPr>
          <w:b w:val="0"/>
        </w:rPr>
      </w:pPr>
    </w:p>
    <w:p w14:paraId="58821CE8" w14:textId="77777777" w:rsidR="00AF4CBC" w:rsidRDefault="00AF4CBC">
      <w:pPr>
        <w:rPr>
          <w:b w:val="0"/>
        </w:rPr>
      </w:pPr>
    </w:p>
    <w:p w14:paraId="129BD2AA" w14:textId="77777777" w:rsidR="00AF4CBC" w:rsidRDefault="00231967">
      <w:r>
        <w:br w:type="page"/>
      </w:r>
    </w:p>
    <w:p w14:paraId="7EED8A30" w14:textId="6E9058A1" w:rsidR="00AF4CBC" w:rsidRDefault="00F86A97" w:rsidP="001547A7">
      <w:pPr>
        <w:pStyle w:val="Titre2"/>
        <w:framePr w:wrap="around"/>
        <w:numPr>
          <w:ilvl w:val="1"/>
          <w:numId w:val="3"/>
        </w:numPr>
      </w:pPr>
      <w:bookmarkStart w:id="3" w:name="_Toc27814488"/>
      <w:r>
        <w:lastRenderedPageBreak/>
        <w:t xml:space="preserve">Rappel des </w:t>
      </w:r>
      <w:r w:rsidR="00231967">
        <w:t>Contrainte</w:t>
      </w:r>
      <w:r>
        <w:t>s</w:t>
      </w:r>
      <w:bookmarkEnd w:id="3"/>
    </w:p>
    <w:p w14:paraId="79DB49BF" w14:textId="77777777" w:rsidR="00AF4CBC" w:rsidRDefault="00AF4CBC"/>
    <w:p w14:paraId="6CA91D65" w14:textId="77777777" w:rsidR="00AF4CBC" w:rsidRDefault="00AF4CBC"/>
    <w:p w14:paraId="2ED99305" w14:textId="77777777" w:rsidR="00AF4CBC" w:rsidRDefault="00AF4CBC"/>
    <w:p w14:paraId="6BE9ECDF" w14:textId="2662307B" w:rsidR="00AF4CBC" w:rsidRDefault="00231967">
      <w:pPr>
        <w:rPr>
          <w:b w:val="0"/>
        </w:rPr>
      </w:pPr>
      <w:r>
        <w:rPr>
          <w:b w:val="0"/>
        </w:rPr>
        <w:t xml:space="preserve">Les contraintes de ce projet ont été définies en accord avec notre </w:t>
      </w:r>
      <w:r w:rsidR="00DF783A">
        <w:rPr>
          <w:b w:val="0"/>
        </w:rPr>
        <w:t>client</w:t>
      </w:r>
      <w:r>
        <w:rPr>
          <w:b w:val="0"/>
        </w:rPr>
        <w:t xml:space="preserve"> et sont susceptibles d’être modifiées avec l’évolution du présent document.</w:t>
      </w:r>
    </w:p>
    <w:p w14:paraId="083120D9" w14:textId="77777777" w:rsidR="00AF4CBC" w:rsidRDefault="00AF4CBC">
      <w:pPr>
        <w:rPr>
          <w:b w:val="0"/>
        </w:rPr>
      </w:pP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9"/>
        <w:gridCol w:w="7512"/>
      </w:tblGrid>
      <w:tr w:rsidR="00AF4CBC" w14:paraId="460D8918" w14:textId="77777777">
        <w:trPr>
          <w:trHeight w:val="37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FC5E5CB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  <w:t>Contraintes</w:t>
            </w:r>
          </w:p>
        </w:tc>
      </w:tr>
      <w:tr w:rsidR="00511A50" w14:paraId="2D591E9D" w14:textId="77777777" w:rsidTr="00E64692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0512A39" w14:textId="77777777" w:rsidR="00511A50" w:rsidRDefault="00511A50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CENTRALE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D91A5" w14:textId="77777777" w:rsidR="00511A50" w:rsidRDefault="00511A50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comporter un système d'exploitation linux</w:t>
            </w:r>
          </w:p>
        </w:tc>
      </w:tr>
      <w:tr w:rsidR="00511A50" w14:paraId="5870E30B" w14:textId="77777777" w:rsidTr="00E64692">
        <w:trPr>
          <w:trHeight w:val="600"/>
        </w:trPr>
        <w:tc>
          <w:tcPr>
            <w:tcW w:w="183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F8454D" w14:textId="77777777" w:rsidR="00511A50" w:rsidRDefault="00511A50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773C4" w14:textId="77777777" w:rsidR="00511A50" w:rsidRDefault="00511A50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utiliser un programme développé en C pouvant dialoguer avec les différents actionneurs</w:t>
            </w:r>
          </w:p>
        </w:tc>
      </w:tr>
      <w:tr w:rsidR="00511A50" w14:paraId="296C0725" w14:textId="77777777" w:rsidTr="00E64692">
        <w:trPr>
          <w:trHeight w:val="600"/>
        </w:trPr>
        <w:tc>
          <w:tcPr>
            <w:tcW w:w="18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84DEF" w14:textId="77777777" w:rsidR="00511A50" w:rsidRDefault="00511A50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2B379" w14:textId="6446CF3C" w:rsidR="00511A50" w:rsidRDefault="00511A50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On doit pouvoir se connecter sur la Raspberry via SSH sur Wifi direct</w:t>
            </w:r>
          </w:p>
        </w:tc>
      </w:tr>
      <w:tr w:rsidR="00AF4CBC" w14:paraId="3E58A0D3" w14:textId="77777777">
        <w:trPr>
          <w:trHeight w:val="80"/>
        </w:trPr>
        <w:tc>
          <w:tcPr>
            <w:tcW w:w="935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C309B7" w14:textId="77777777" w:rsidR="00AF4CBC" w:rsidRDefault="0023196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 </w:t>
            </w:r>
          </w:p>
        </w:tc>
      </w:tr>
      <w:tr w:rsidR="00AF4CBC" w14:paraId="7670C22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691E957E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ACTIONNEUR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9F09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dialoguer via Wifi</w:t>
            </w:r>
          </w:p>
        </w:tc>
      </w:tr>
      <w:tr w:rsidR="00AF4CBC" w14:paraId="7A553564" w14:textId="77777777">
        <w:trPr>
          <w:trHeight w:val="3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61DF3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7D8C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piloter jusqu’à 8 relais</w:t>
            </w:r>
          </w:p>
        </w:tc>
      </w:tr>
      <w:tr w:rsidR="00AF4CBC" w14:paraId="523FF3A0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E4660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8CE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monitorer un capteur et de transmettre sa valeur à la centrale</w:t>
            </w:r>
          </w:p>
        </w:tc>
      </w:tr>
    </w:tbl>
    <w:p w14:paraId="7A721112" w14:textId="77777777" w:rsidR="00AF4CBC" w:rsidRDefault="00AF4CBC">
      <w:pPr>
        <w:rPr>
          <w:b w:val="0"/>
        </w:rPr>
      </w:pPr>
    </w:p>
    <w:p w14:paraId="0505D87A" w14:textId="77777777" w:rsidR="00AF4CBC" w:rsidRDefault="00AF4CBC">
      <w:pPr>
        <w:spacing w:after="200"/>
      </w:pPr>
    </w:p>
    <w:p w14:paraId="366490B8" w14:textId="77777777" w:rsidR="00F84551" w:rsidRDefault="00F84551"/>
    <w:p w14:paraId="57EA87DF" w14:textId="77777777" w:rsidR="00F84551" w:rsidRDefault="00F84551">
      <w:pPr>
        <w:spacing w:after="160" w:line="259" w:lineRule="auto"/>
      </w:pPr>
      <w:r>
        <w:br w:type="page"/>
      </w:r>
    </w:p>
    <w:p w14:paraId="4110D6C7" w14:textId="700BA9C2" w:rsidR="00F84551" w:rsidRDefault="00A913F0" w:rsidP="001547A7">
      <w:pPr>
        <w:pStyle w:val="Titre2"/>
        <w:framePr w:wrap="around"/>
        <w:numPr>
          <w:ilvl w:val="1"/>
          <w:numId w:val="3"/>
        </w:numPr>
      </w:pPr>
      <w:bookmarkStart w:id="4" w:name="_Toc27814489"/>
      <w:r>
        <w:lastRenderedPageBreak/>
        <w:t>Roadmap</w:t>
      </w:r>
      <w:bookmarkEnd w:id="4"/>
    </w:p>
    <w:p w14:paraId="33DBD04B" w14:textId="77777777" w:rsidR="003D12E4" w:rsidRDefault="003D12E4" w:rsidP="00A913F0"/>
    <w:p w14:paraId="455EB605" w14:textId="77777777" w:rsidR="003D12E4" w:rsidRDefault="003D12E4" w:rsidP="00A913F0"/>
    <w:p w14:paraId="20598846" w14:textId="77777777" w:rsidR="00A33988" w:rsidRDefault="00A33988" w:rsidP="00A913F0"/>
    <w:p w14:paraId="5E91C9DF" w14:textId="3968E170" w:rsidR="00A33988" w:rsidRPr="009C27CC" w:rsidRDefault="00A33988" w:rsidP="00A913F0">
      <w:pPr>
        <w:rPr>
          <w:b w:val="0"/>
        </w:rPr>
      </w:pPr>
      <w:r w:rsidRPr="009C27CC">
        <w:rPr>
          <w:b w:val="0"/>
        </w:rPr>
        <w:t xml:space="preserve">Ci-dessous, la Roadmap définissant </w:t>
      </w:r>
      <w:r w:rsidR="009C27CC" w:rsidRPr="009C27CC">
        <w:rPr>
          <w:b w:val="0"/>
        </w:rPr>
        <w:t xml:space="preserve">les étapes cruciales </w:t>
      </w:r>
      <w:r w:rsidRPr="009C27CC">
        <w:rPr>
          <w:b w:val="0"/>
        </w:rPr>
        <w:t>de notre projet</w:t>
      </w:r>
    </w:p>
    <w:p w14:paraId="1B84FBD0" w14:textId="77777777" w:rsidR="006C13FB" w:rsidRDefault="00A33988" w:rsidP="006C13FB">
      <w:pPr>
        <w:keepNext/>
      </w:pPr>
      <w:r>
        <w:rPr>
          <w:noProof/>
          <w:lang w:eastAsia="fr-FR"/>
        </w:rPr>
        <w:drawing>
          <wp:inline distT="0" distB="0" distL="0" distR="0" wp14:anchorId="021DCD56" wp14:editId="2992AA8A">
            <wp:extent cx="6097270" cy="43694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91A1" w14:textId="59F5E51B" w:rsidR="00A913F0" w:rsidRPr="00A913F0" w:rsidRDefault="006C13FB" w:rsidP="006C13FB">
      <w:pPr>
        <w:pStyle w:val="Lgende"/>
        <w:jc w:val="center"/>
      </w:pPr>
      <w:r>
        <w:t xml:space="preserve">Figure </w:t>
      </w:r>
      <w:r w:rsidR="00303F74">
        <w:fldChar w:fldCharType="begin"/>
      </w:r>
      <w:r w:rsidR="00303F74">
        <w:instrText xml:space="preserve"> SEQ Figure \* ARABIC </w:instrText>
      </w:r>
      <w:r w:rsidR="00303F74">
        <w:fldChar w:fldCharType="separate"/>
      </w:r>
      <w:r w:rsidR="006C749F">
        <w:rPr>
          <w:noProof/>
        </w:rPr>
        <w:t>1</w:t>
      </w:r>
      <w:r w:rsidR="00303F74">
        <w:rPr>
          <w:noProof/>
        </w:rPr>
        <w:fldChar w:fldCharType="end"/>
      </w:r>
      <w:r>
        <w:t xml:space="preserve"> : Roadmap Cobox</w:t>
      </w:r>
    </w:p>
    <w:p w14:paraId="7E2AE231" w14:textId="77777777" w:rsidR="00F84551" w:rsidRDefault="00F84551"/>
    <w:p w14:paraId="4C03ADC0" w14:textId="77777777" w:rsidR="00F84551" w:rsidRDefault="00F84551"/>
    <w:p w14:paraId="4C4E7A64" w14:textId="4E346B42" w:rsidR="00AF4CBC" w:rsidRDefault="00231967">
      <w:r>
        <w:br w:type="page"/>
      </w:r>
    </w:p>
    <w:p w14:paraId="79BA1F66" w14:textId="2FB7DEEA" w:rsidR="00AF4CBC" w:rsidRDefault="00EC5FC6" w:rsidP="001547A7">
      <w:pPr>
        <w:pStyle w:val="Titre1"/>
        <w:framePr w:wrap="around"/>
        <w:numPr>
          <w:ilvl w:val="0"/>
          <w:numId w:val="3"/>
        </w:numPr>
      </w:pPr>
      <w:bookmarkStart w:id="5" w:name="_Toc27814490"/>
      <w:r>
        <w:lastRenderedPageBreak/>
        <w:t>Complétion</w:t>
      </w:r>
      <w:bookmarkEnd w:id="5"/>
      <w:r>
        <w:t xml:space="preserve"> </w:t>
      </w:r>
    </w:p>
    <w:p w14:paraId="74537A6C" w14:textId="0B3E35E9" w:rsidR="00AF4CBC" w:rsidRDefault="00EC5FC6" w:rsidP="00A43D70">
      <w:pPr>
        <w:pStyle w:val="Titre2"/>
        <w:framePr w:wrap="around"/>
        <w:numPr>
          <w:ilvl w:val="1"/>
          <w:numId w:val="19"/>
        </w:numPr>
      </w:pPr>
      <w:bookmarkStart w:id="6" w:name="_Toc27814491"/>
      <w:r>
        <w:t>Fonctionnalités opérantes</w:t>
      </w:r>
      <w:bookmarkEnd w:id="6"/>
    </w:p>
    <w:p w14:paraId="418C7081" w14:textId="77777777" w:rsidR="00AF4CBC" w:rsidRDefault="00AF4CBC"/>
    <w:p w14:paraId="43C4D4A9" w14:textId="77777777" w:rsidR="00AF4CBC" w:rsidRDefault="00AF4CBC"/>
    <w:p w14:paraId="711F4264" w14:textId="77777777" w:rsidR="00AF4CBC" w:rsidRDefault="00AF4CBC"/>
    <w:tbl>
      <w:tblPr>
        <w:tblStyle w:val="TableauGrille4-Accentuation6"/>
        <w:tblW w:w="0" w:type="auto"/>
        <w:tblLook w:val="04A0" w:firstRow="1" w:lastRow="0" w:firstColumn="1" w:lastColumn="0" w:noHBand="0" w:noVBand="1"/>
      </w:tblPr>
      <w:tblGrid>
        <w:gridCol w:w="4796"/>
        <w:gridCol w:w="4796"/>
      </w:tblGrid>
      <w:tr w:rsidR="007244F6" w14:paraId="457EBE2C" w14:textId="77777777" w:rsidTr="00724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30F076F3" w14:textId="14CC62EA" w:rsidR="007244F6" w:rsidRDefault="007244F6" w:rsidP="00032F24">
            <w:pPr>
              <w:rPr>
                <w:b/>
                <w:bCs w:val="0"/>
              </w:rPr>
            </w:pPr>
            <w:r>
              <w:rPr>
                <w:b/>
                <w:bCs w:val="0"/>
              </w:rPr>
              <w:t>Work Packages</w:t>
            </w:r>
          </w:p>
        </w:tc>
        <w:tc>
          <w:tcPr>
            <w:tcW w:w="4796" w:type="dxa"/>
          </w:tcPr>
          <w:p w14:paraId="14100439" w14:textId="624ECF40" w:rsidR="007244F6" w:rsidRDefault="007244F6" w:rsidP="00032F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</w:rPr>
            </w:pPr>
            <w:r>
              <w:rPr>
                <w:b/>
                <w:bCs w:val="0"/>
              </w:rPr>
              <w:t>Détails</w:t>
            </w:r>
          </w:p>
        </w:tc>
      </w:tr>
      <w:tr w:rsidR="007E689F" w14:paraId="50DA7A71" w14:textId="77777777" w:rsidTr="00724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785E1BED" w14:textId="77CED87B" w:rsidR="007E689F" w:rsidRPr="007E689F" w:rsidRDefault="007E689F" w:rsidP="00032F24">
            <w:pPr>
              <w:rPr>
                <w:b/>
                <w:bCs w:val="0"/>
              </w:rPr>
            </w:pPr>
            <w:r>
              <w:rPr>
                <w:b/>
                <w:bCs w:val="0"/>
              </w:rPr>
              <w:t>Couche matérielle</w:t>
            </w:r>
          </w:p>
        </w:tc>
        <w:tc>
          <w:tcPr>
            <w:tcW w:w="4796" w:type="dxa"/>
          </w:tcPr>
          <w:p w14:paraId="4D625818" w14:textId="50D3A999" w:rsidR="007E689F" w:rsidRDefault="007E689F" w:rsidP="00032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</w:rPr>
            </w:pPr>
            <w:r>
              <w:rPr>
                <w:b w:val="0"/>
                <w:bCs/>
              </w:rPr>
              <w:t>Raspberry 3B+, optimisable sur une Raspberry PI 2 pour diminuer les coûts</w:t>
            </w:r>
          </w:p>
        </w:tc>
      </w:tr>
      <w:tr w:rsidR="007244F6" w14:paraId="4D4A8EF6" w14:textId="77777777" w:rsidTr="00724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2A52720E" w14:textId="2AF5CB3C" w:rsidR="007244F6" w:rsidRDefault="007244F6" w:rsidP="00032F24">
            <w:pPr>
              <w:rPr>
                <w:b/>
                <w:bCs w:val="0"/>
              </w:rPr>
            </w:pPr>
            <w:r>
              <w:rPr>
                <w:b/>
                <w:bCs w:val="0"/>
              </w:rPr>
              <w:t>Couche logiciel</w:t>
            </w:r>
          </w:p>
        </w:tc>
        <w:tc>
          <w:tcPr>
            <w:tcW w:w="4796" w:type="dxa"/>
          </w:tcPr>
          <w:p w14:paraId="37EE5548" w14:textId="4F5A53F8" w:rsidR="007244F6" w:rsidRDefault="007244F6" w:rsidP="00032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>
              <w:rPr>
                <w:b w:val="0"/>
                <w:bCs/>
              </w:rPr>
              <w:t>Gestion client / serveur, interface vers BDD, interface vers actionneurs puis relais</w:t>
            </w:r>
          </w:p>
        </w:tc>
      </w:tr>
      <w:tr w:rsidR="007244F6" w14:paraId="595BB78C" w14:textId="77777777" w:rsidTr="00724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405B4B1C" w14:textId="5A475AFE" w:rsidR="007244F6" w:rsidRDefault="007244F6" w:rsidP="00032F24">
            <w:pPr>
              <w:rPr>
                <w:b/>
                <w:bCs w:val="0"/>
              </w:rPr>
            </w:pPr>
            <w:r>
              <w:rPr>
                <w:b/>
                <w:bCs w:val="0"/>
              </w:rPr>
              <w:t>Base De Données</w:t>
            </w:r>
          </w:p>
        </w:tc>
        <w:tc>
          <w:tcPr>
            <w:tcW w:w="4796" w:type="dxa"/>
          </w:tcPr>
          <w:p w14:paraId="095D3F8D" w14:textId="06C0A3CD" w:rsidR="007244F6" w:rsidRDefault="007244F6" w:rsidP="00032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</w:rPr>
            </w:pPr>
            <w:r>
              <w:rPr>
                <w:b w:val="0"/>
                <w:bCs/>
              </w:rPr>
              <w:t>Archivage des données acquises, fonction mémoire d’ordres envoyés au chauffage (allumer / éteindre), gestion par PHPMyAdmin</w:t>
            </w:r>
          </w:p>
        </w:tc>
      </w:tr>
      <w:tr w:rsidR="007244F6" w14:paraId="026C09B2" w14:textId="77777777" w:rsidTr="00724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2E9D5FF6" w14:textId="4D1757DD" w:rsidR="007244F6" w:rsidRDefault="007244F6" w:rsidP="00032F24">
            <w:pPr>
              <w:rPr>
                <w:b/>
                <w:bCs w:val="0"/>
              </w:rPr>
            </w:pPr>
            <w:r>
              <w:rPr>
                <w:b/>
                <w:bCs w:val="0"/>
              </w:rPr>
              <w:t>Interface Homme Machine</w:t>
            </w:r>
          </w:p>
        </w:tc>
        <w:tc>
          <w:tcPr>
            <w:tcW w:w="4796" w:type="dxa"/>
          </w:tcPr>
          <w:p w14:paraId="66771BA2" w14:textId="72C3D3E2" w:rsidR="007244F6" w:rsidRDefault="007244F6" w:rsidP="00032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>
              <w:rPr>
                <w:b w:val="0"/>
                <w:bCs/>
              </w:rPr>
              <w:t>Serveur Web affichant les données remontées</w:t>
            </w:r>
            <w:r w:rsidR="00AC71FA">
              <w:rPr>
                <w:b w:val="0"/>
                <w:bCs/>
              </w:rPr>
              <w:t xml:space="preserve"> sous forme de tableau</w:t>
            </w:r>
          </w:p>
        </w:tc>
      </w:tr>
    </w:tbl>
    <w:p w14:paraId="580F7055" w14:textId="77777777" w:rsidR="00400299" w:rsidRPr="00032F24" w:rsidRDefault="00400299" w:rsidP="00032F24">
      <w:pPr>
        <w:rPr>
          <w:b w:val="0"/>
          <w:bCs/>
        </w:rPr>
      </w:pPr>
    </w:p>
    <w:p w14:paraId="61A39839" w14:textId="5C13B5B8" w:rsidR="00302C17" w:rsidRDefault="00302C17" w:rsidP="00302C17">
      <w:pPr>
        <w:rPr>
          <w:b w:val="0"/>
          <w:bCs/>
        </w:rPr>
      </w:pPr>
    </w:p>
    <w:p w14:paraId="7B2F4D13" w14:textId="60ACCE0F" w:rsidR="00302C17" w:rsidRDefault="00302C17" w:rsidP="00302C17">
      <w:pPr>
        <w:rPr>
          <w:b w:val="0"/>
          <w:bCs/>
        </w:rPr>
      </w:pPr>
    </w:p>
    <w:p w14:paraId="1001B552" w14:textId="00EEBCD0" w:rsidR="005C7DB5" w:rsidRDefault="00042690" w:rsidP="00A43D70">
      <w:pPr>
        <w:pStyle w:val="Titre2"/>
        <w:framePr w:hSpace="0" w:wrap="auto" w:vAnchor="margin" w:hAnchor="text" w:yAlign="inline"/>
        <w:numPr>
          <w:ilvl w:val="1"/>
          <w:numId w:val="19"/>
        </w:numPr>
      </w:pPr>
      <w:bookmarkStart w:id="7" w:name="_Toc27814492"/>
      <w:r>
        <w:t>Problématiques</w:t>
      </w:r>
      <w:r w:rsidR="005C7DB5">
        <w:t xml:space="preserve"> rencontré</w:t>
      </w:r>
      <w:r>
        <w:t>e</w:t>
      </w:r>
      <w:r w:rsidR="005C7DB5">
        <w:t>s</w:t>
      </w:r>
      <w:bookmarkEnd w:id="7"/>
    </w:p>
    <w:p w14:paraId="4D2E5202" w14:textId="77777777" w:rsidR="005C7DB5" w:rsidRPr="005C7DB5" w:rsidRDefault="005C7DB5" w:rsidP="005C7DB5"/>
    <w:p w14:paraId="233A04EE" w14:textId="10FF5667" w:rsidR="007466ED" w:rsidRDefault="007466ED" w:rsidP="00302C17">
      <w:pPr>
        <w:rPr>
          <w:b w:val="0"/>
          <w:bCs/>
        </w:rPr>
      </w:pPr>
    </w:p>
    <w:tbl>
      <w:tblPr>
        <w:tblStyle w:val="TableauGrille4-Accentuation6"/>
        <w:tblW w:w="0" w:type="auto"/>
        <w:tblLook w:val="04A0" w:firstRow="1" w:lastRow="0" w:firstColumn="1" w:lastColumn="0" w:noHBand="0" w:noVBand="1"/>
      </w:tblPr>
      <w:tblGrid>
        <w:gridCol w:w="4796"/>
        <w:gridCol w:w="4796"/>
      </w:tblGrid>
      <w:tr w:rsidR="00CE03F8" w14:paraId="698B9236" w14:textId="77777777" w:rsidTr="00CE0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790AF06A" w14:textId="0C36B6D0" w:rsidR="00CE03F8" w:rsidRDefault="00CE03F8">
            <w:pPr>
              <w:spacing w:after="160" w:line="259" w:lineRule="auto"/>
              <w:rPr>
                <w:b/>
                <w:bCs w:val="0"/>
              </w:rPr>
            </w:pPr>
            <w:r>
              <w:rPr>
                <w:b/>
                <w:bCs w:val="0"/>
              </w:rPr>
              <w:t>Fonctions</w:t>
            </w:r>
          </w:p>
        </w:tc>
        <w:tc>
          <w:tcPr>
            <w:tcW w:w="4796" w:type="dxa"/>
          </w:tcPr>
          <w:p w14:paraId="33B60932" w14:textId="0CB1DF76" w:rsidR="00CE03F8" w:rsidRDefault="00CE03F8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</w:rPr>
            </w:pPr>
            <w:r>
              <w:rPr>
                <w:b/>
                <w:bCs w:val="0"/>
              </w:rPr>
              <w:t>Détails</w:t>
            </w:r>
          </w:p>
        </w:tc>
      </w:tr>
      <w:tr w:rsidR="00CE03F8" w14:paraId="1175F76D" w14:textId="77777777" w:rsidTr="00CE0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2A7513A9" w14:textId="3DC63780" w:rsidR="00CE03F8" w:rsidRDefault="00CE03F8">
            <w:pPr>
              <w:spacing w:after="160" w:line="259" w:lineRule="auto"/>
              <w:rPr>
                <w:b/>
                <w:bCs w:val="0"/>
              </w:rPr>
            </w:pPr>
            <w:r>
              <w:rPr>
                <w:b/>
                <w:bCs w:val="0"/>
              </w:rPr>
              <w:t>Gestion de plusieurs chauffages</w:t>
            </w:r>
          </w:p>
        </w:tc>
        <w:tc>
          <w:tcPr>
            <w:tcW w:w="4796" w:type="dxa"/>
          </w:tcPr>
          <w:p w14:paraId="687FFF67" w14:textId="61431451" w:rsidR="00CE03F8" w:rsidRDefault="00CE03F8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</w:rPr>
            </w:pPr>
            <w:r>
              <w:rPr>
                <w:b w:val="0"/>
                <w:bCs/>
              </w:rPr>
              <w:t>Fonction trop complexe à mettre en place dès la première construction, planifiée dans la prochaine mise à jour</w:t>
            </w:r>
          </w:p>
        </w:tc>
      </w:tr>
      <w:tr w:rsidR="00CE03F8" w14:paraId="0BDF1741" w14:textId="77777777" w:rsidTr="00CE0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6" w:type="dxa"/>
          </w:tcPr>
          <w:p w14:paraId="75A1BE60" w14:textId="01497388" w:rsidR="00CE03F8" w:rsidRDefault="00CE03F8">
            <w:pPr>
              <w:spacing w:after="160" w:line="259" w:lineRule="auto"/>
              <w:rPr>
                <w:b/>
                <w:bCs w:val="0"/>
              </w:rPr>
            </w:pPr>
            <w:r>
              <w:rPr>
                <w:b/>
                <w:bCs w:val="0"/>
              </w:rPr>
              <w:t>Base de Données</w:t>
            </w:r>
          </w:p>
        </w:tc>
        <w:tc>
          <w:tcPr>
            <w:tcW w:w="4796" w:type="dxa"/>
          </w:tcPr>
          <w:p w14:paraId="59116867" w14:textId="71C3615D" w:rsidR="00CE03F8" w:rsidRDefault="00CE03F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>
              <w:rPr>
                <w:b w:val="0"/>
                <w:bCs/>
              </w:rPr>
              <w:t>Suppression accidentelle de la machine virtuelle de test suite à une expansion de l’espace disque</w:t>
            </w:r>
          </w:p>
        </w:tc>
      </w:tr>
    </w:tbl>
    <w:p w14:paraId="2EA27414" w14:textId="3B2010FD" w:rsidR="007466ED" w:rsidRDefault="007466ED">
      <w:pPr>
        <w:spacing w:after="160" w:line="259" w:lineRule="auto"/>
        <w:rPr>
          <w:b w:val="0"/>
          <w:bCs/>
        </w:rPr>
      </w:pPr>
      <w:r>
        <w:rPr>
          <w:b w:val="0"/>
          <w:bCs/>
        </w:rPr>
        <w:br w:type="page"/>
      </w:r>
    </w:p>
    <w:p w14:paraId="48FB8BC3" w14:textId="05BFF311" w:rsidR="00002F01" w:rsidRDefault="00002F01" w:rsidP="00002F01">
      <w:pPr>
        <w:pStyle w:val="Titre2"/>
        <w:framePr w:hSpace="0" w:wrap="auto" w:vAnchor="margin" w:hAnchor="text" w:yAlign="inline"/>
      </w:pPr>
      <w:bookmarkStart w:id="8" w:name="_Toc27814493"/>
      <w:r>
        <w:lastRenderedPageBreak/>
        <w:t>2.</w:t>
      </w:r>
      <w:r>
        <w:t>3</w:t>
      </w:r>
      <w:r>
        <w:t xml:space="preserve">. </w:t>
      </w:r>
      <w:r w:rsidR="001547A7">
        <w:t>Aspect Projet</w:t>
      </w:r>
      <w:bookmarkEnd w:id="8"/>
    </w:p>
    <w:p w14:paraId="7BF9B950" w14:textId="55555B51" w:rsidR="0001603D" w:rsidRDefault="0001603D" w:rsidP="0001603D">
      <w:pPr>
        <w:keepNext/>
        <w:tabs>
          <w:tab w:val="left" w:pos="3248"/>
        </w:tabs>
        <w:spacing w:after="160" w:line="259" w:lineRule="auto"/>
        <w:rPr>
          <w:b w:val="0"/>
          <w:bCs/>
        </w:rPr>
      </w:pPr>
      <w:r>
        <w:rPr>
          <w:b w:val="0"/>
          <w:bCs/>
        </w:rPr>
        <w:t>Depuis le départ, nous utilisons pour nous coordonner la plateforme collaborative RedMine pour assurer le suivi du projet.</w:t>
      </w:r>
    </w:p>
    <w:p w14:paraId="469D10FC" w14:textId="77777777" w:rsidR="0001603D" w:rsidRDefault="0001603D" w:rsidP="0001603D">
      <w:pPr>
        <w:keepNext/>
        <w:tabs>
          <w:tab w:val="left" w:pos="3248"/>
        </w:tabs>
        <w:spacing w:after="160" w:line="259" w:lineRule="auto"/>
        <w:rPr>
          <w:b w:val="0"/>
          <w:bCs/>
        </w:rPr>
      </w:pPr>
    </w:p>
    <w:p w14:paraId="3119053A" w14:textId="636A317F" w:rsidR="006C749F" w:rsidRDefault="006C749F" w:rsidP="006C749F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4080C220" wp14:editId="3DD6473B">
            <wp:extent cx="6097270" cy="3483610"/>
            <wp:effectExtent l="0" t="0" r="0" b="2540"/>
            <wp:docPr id="15" name="Image 15" descr="Une image contenant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0351374_797734493982531_6614695741208133632_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D4F2" w14:textId="26F88D82" w:rsidR="00002F01" w:rsidRDefault="006C749F" w:rsidP="006C749F">
      <w:pPr>
        <w:pStyle w:val="Lgende"/>
        <w:jc w:val="center"/>
        <w:rPr>
          <w:b w:val="0"/>
          <w:bCs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: Interface RedMine de gestion</w:t>
      </w:r>
    </w:p>
    <w:p w14:paraId="5E098F18" w14:textId="77777777" w:rsidR="006C749F" w:rsidRDefault="006C749F" w:rsidP="006C749F">
      <w:pPr>
        <w:keepNext/>
        <w:spacing w:after="160" w:line="259" w:lineRule="auto"/>
      </w:pPr>
      <w:r>
        <w:rPr>
          <w:b w:val="0"/>
          <w:bCs/>
          <w:noProof/>
        </w:rPr>
        <w:drawing>
          <wp:inline distT="0" distB="0" distL="0" distR="0" wp14:anchorId="462E5797" wp14:editId="34BCD6DF">
            <wp:extent cx="6097270" cy="2303145"/>
            <wp:effectExtent l="0" t="0" r="0" b="1905"/>
            <wp:docPr id="10" name="Image 1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9981651_2479927255558964_2107910360500535296_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7699" w14:textId="5878C0AB" w:rsidR="001547A7" w:rsidRDefault="006C749F" w:rsidP="006C749F">
      <w:pPr>
        <w:pStyle w:val="Lgende"/>
        <w:jc w:val="center"/>
        <w:rPr>
          <w:b w:val="0"/>
          <w:bCs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: Gantt de l'ensemble du projet</w:t>
      </w:r>
    </w:p>
    <w:p w14:paraId="7C278997" w14:textId="0E87EFB9" w:rsidR="00002F01" w:rsidRDefault="00002F01" w:rsidP="00002F01">
      <w:pPr>
        <w:rPr>
          <w:b w:val="0"/>
          <w:bCs/>
        </w:rPr>
      </w:pPr>
    </w:p>
    <w:p w14:paraId="1004527E" w14:textId="10DD6DCA" w:rsidR="00002F01" w:rsidRDefault="00002F01" w:rsidP="00002F01">
      <w:pPr>
        <w:rPr>
          <w:b w:val="0"/>
          <w:bCs/>
        </w:rPr>
      </w:pPr>
    </w:p>
    <w:p w14:paraId="342A2E15" w14:textId="77777777" w:rsidR="006C749F" w:rsidRDefault="006C749F" w:rsidP="006C749F">
      <w:pPr>
        <w:keepNext/>
      </w:pPr>
      <w:r>
        <w:rPr>
          <w:b w:val="0"/>
          <w:bCs/>
          <w:noProof/>
        </w:rPr>
        <w:drawing>
          <wp:inline distT="0" distB="0" distL="0" distR="0" wp14:anchorId="2CB0CBD6" wp14:editId="51466FAB">
            <wp:extent cx="6097270" cy="1985010"/>
            <wp:effectExtent l="0" t="0" r="0" b="0"/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0234203_570738017050158_2229027407455584256_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92D6" w14:textId="0A0958DE" w:rsidR="00002F01" w:rsidRDefault="006C749F" w:rsidP="006C749F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: Vue liste des tâches</w:t>
      </w:r>
      <w:r w:rsidR="00182D5D">
        <w:t xml:space="preserve"> par collaborateur</w:t>
      </w:r>
    </w:p>
    <w:p w14:paraId="304B3C7A" w14:textId="515BD49C" w:rsidR="006C749F" w:rsidRDefault="006C749F" w:rsidP="006C749F"/>
    <w:p w14:paraId="4AF838AB" w14:textId="3FD924C2" w:rsidR="006C749F" w:rsidRPr="006C749F" w:rsidRDefault="006C749F" w:rsidP="006C749F"/>
    <w:p w14:paraId="1E7EDF30" w14:textId="04450789" w:rsidR="00002F01" w:rsidRDefault="00002F01" w:rsidP="00002F01">
      <w:pPr>
        <w:rPr>
          <w:b w:val="0"/>
          <w:bCs/>
        </w:rPr>
      </w:pPr>
    </w:p>
    <w:p w14:paraId="673ED71A" w14:textId="70CEF375" w:rsidR="00002F01" w:rsidRDefault="00002F01" w:rsidP="00002F01">
      <w:pPr>
        <w:rPr>
          <w:b w:val="0"/>
          <w:bCs/>
        </w:rPr>
      </w:pPr>
    </w:p>
    <w:p w14:paraId="4E5EC8BD" w14:textId="2547D09B" w:rsidR="00002F01" w:rsidRDefault="00002F01" w:rsidP="00002F01">
      <w:pPr>
        <w:rPr>
          <w:b w:val="0"/>
          <w:bCs/>
        </w:rPr>
      </w:pPr>
    </w:p>
    <w:p w14:paraId="4F1A8AE5" w14:textId="484F630F" w:rsidR="00002F01" w:rsidRDefault="00002F01" w:rsidP="00002F01">
      <w:pPr>
        <w:rPr>
          <w:b w:val="0"/>
          <w:bCs/>
        </w:rPr>
      </w:pPr>
    </w:p>
    <w:p w14:paraId="2898178F" w14:textId="6DCC8C02" w:rsidR="00002F01" w:rsidRDefault="00002F01" w:rsidP="00002F01">
      <w:pPr>
        <w:rPr>
          <w:b w:val="0"/>
          <w:bCs/>
        </w:rPr>
      </w:pPr>
    </w:p>
    <w:p w14:paraId="5B24185E" w14:textId="12C7C0DE" w:rsidR="00002F01" w:rsidRDefault="00002F01" w:rsidP="00002F01">
      <w:pPr>
        <w:rPr>
          <w:b w:val="0"/>
          <w:bCs/>
        </w:rPr>
      </w:pPr>
    </w:p>
    <w:p w14:paraId="143EBBA6" w14:textId="45B18F38" w:rsidR="00002F01" w:rsidRDefault="00002F01" w:rsidP="00002F01">
      <w:pPr>
        <w:rPr>
          <w:b w:val="0"/>
          <w:bCs/>
        </w:rPr>
      </w:pPr>
    </w:p>
    <w:p w14:paraId="47D02EDC" w14:textId="18A28DC2" w:rsidR="00002F01" w:rsidRDefault="00002F01" w:rsidP="00002F01">
      <w:pPr>
        <w:rPr>
          <w:b w:val="0"/>
          <w:bCs/>
        </w:rPr>
      </w:pPr>
    </w:p>
    <w:p w14:paraId="2F250B2B" w14:textId="3B2A333C" w:rsidR="00002F01" w:rsidRDefault="00002F01" w:rsidP="00002F01">
      <w:pPr>
        <w:rPr>
          <w:b w:val="0"/>
          <w:bCs/>
        </w:rPr>
      </w:pPr>
    </w:p>
    <w:p w14:paraId="5CFC4AA1" w14:textId="55C7E76A" w:rsidR="00002F01" w:rsidRDefault="00002F01" w:rsidP="00002F01">
      <w:pPr>
        <w:rPr>
          <w:b w:val="0"/>
          <w:bCs/>
        </w:rPr>
      </w:pPr>
    </w:p>
    <w:p w14:paraId="7105C10B" w14:textId="04CBC6A6" w:rsidR="00002F01" w:rsidRDefault="00002F01" w:rsidP="00002F01">
      <w:pPr>
        <w:rPr>
          <w:b w:val="0"/>
          <w:bCs/>
        </w:rPr>
      </w:pPr>
    </w:p>
    <w:p w14:paraId="18908754" w14:textId="7BA45DC1" w:rsidR="00002F01" w:rsidRDefault="00002F01" w:rsidP="00002F01">
      <w:pPr>
        <w:rPr>
          <w:b w:val="0"/>
          <w:bCs/>
        </w:rPr>
      </w:pPr>
    </w:p>
    <w:p w14:paraId="6BADB6D0" w14:textId="024B3397" w:rsidR="00002F01" w:rsidRDefault="00002F01" w:rsidP="00002F01">
      <w:pPr>
        <w:rPr>
          <w:b w:val="0"/>
          <w:bCs/>
        </w:rPr>
      </w:pPr>
    </w:p>
    <w:p w14:paraId="1A06DC3C" w14:textId="143B9C01" w:rsidR="00002F01" w:rsidRDefault="00002F01" w:rsidP="00002F01">
      <w:pPr>
        <w:rPr>
          <w:b w:val="0"/>
          <w:bCs/>
        </w:rPr>
      </w:pPr>
    </w:p>
    <w:p w14:paraId="4DDC914D" w14:textId="21BF26FE" w:rsidR="00002F01" w:rsidRDefault="00002F01" w:rsidP="00002F01">
      <w:pPr>
        <w:rPr>
          <w:b w:val="0"/>
          <w:bCs/>
        </w:rPr>
      </w:pPr>
    </w:p>
    <w:p w14:paraId="3D47A6F4" w14:textId="00DCBFD4" w:rsidR="00002F01" w:rsidRDefault="00002F01" w:rsidP="00002F01">
      <w:pPr>
        <w:rPr>
          <w:b w:val="0"/>
          <w:bCs/>
        </w:rPr>
      </w:pPr>
    </w:p>
    <w:p w14:paraId="2FB7CBAF" w14:textId="390DBDBC" w:rsidR="00002F01" w:rsidRDefault="00002F01" w:rsidP="00002F01">
      <w:pPr>
        <w:rPr>
          <w:b w:val="0"/>
          <w:bCs/>
        </w:rPr>
      </w:pPr>
    </w:p>
    <w:p w14:paraId="5F34AD60" w14:textId="02EC1664" w:rsidR="00002F01" w:rsidRDefault="00002F01" w:rsidP="00002F01">
      <w:pPr>
        <w:rPr>
          <w:b w:val="0"/>
          <w:bCs/>
        </w:rPr>
      </w:pPr>
    </w:p>
    <w:p w14:paraId="3623BDFD" w14:textId="143C6D94" w:rsidR="00002F01" w:rsidRDefault="00002F01" w:rsidP="00002F01">
      <w:pPr>
        <w:rPr>
          <w:b w:val="0"/>
          <w:bCs/>
        </w:rPr>
      </w:pPr>
    </w:p>
    <w:p w14:paraId="6D448900" w14:textId="7948B4B7" w:rsidR="00002F01" w:rsidRDefault="00002F01" w:rsidP="00002F01">
      <w:pPr>
        <w:rPr>
          <w:b w:val="0"/>
          <w:bCs/>
        </w:rPr>
      </w:pPr>
    </w:p>
    <w:p w14:paraId="7549CA16" w14:textId="2ADAA6B4" w:rsidR="00002F01" w:rsidRDefault="00002F01" w:rsidP="00002F01">
      <w:pPr>
        <w:rPr>
          <w:b w:val="0"/>
          <w:bCs/>
        </w:rPr>
      </w:pPr>
    </w:p>
    <w:p w14:paraId="213A12D8" w14:textId="4BF1BEF0" w:rsidR="00002F01" w:rsidRDefault="00002F01" w:rsidP="00002F01">
      <w:pPr>
        <w:rPr>
          <w:b w:val="0"/>
          <w:bCs/>
        </w:rPr>
      </w:pPr>
    </w:p>
    <w:p w14:paraId="14AAD2D3" w14:textId="563FA860" w:rsidR="00002F01" w:rsidRDefault="00002F01" w:rsidP="00A43D70">
      <w:pPr>
        <w:pStyle w:val="Titre1"/>
        <w:framePr w:wrap="around"/>
        <w:numPr>
          <w:ilvl w:val="0"/>
          <w:numId w:val="19"/>
        </w:numPr>
      </w:pPr>
      <w:bookmarkStart w:id="9" w:name="_Toc27814494"/>
      <w:r>
        <w:t>Glossaire</w:t>
      </w:r>
      <w:bookmarkEnd w:id="9"/>
    </w:p>
    <w:p w14:paraId="3FD5AD8E" w14:textId="77777777" w:rsidR="001547A7" w:rsidRDefault="001547A7" w:rsidP="00A43D70">
      <w:pPr>
        <w:pStyle w:val="Paragraphedeliste"/>
        <w:numPr>
          <w:ilvl w:val="0"/>
          <w:numId w:val="19"/>
        </w:numPr>
        <w:rPr>
          <w:b w:val="0"/>
          <w:bCs/>
        </w:rPr>
      </w:pPr>
      <w:r>
        <w:rPr>
          <w:b w:val="0"/>
          <w:bCs/>
        </w:rPr>
        <w:t>GPIO : General Purpose Input / Output</w:t>
      </w:r>
    </w:p>
    <w:p w14:paraId="036FF5EF" w14:textId="77777777" w:rsidR="001547A7" w:rsidRDefault="001547A7" w:rsidP="00A43D70">
      <w:pPr>
        <w:pStyle w:val="Paragraphedeliste"/>
        <w:numPr>
          <w:ilvl w:val="0"/>
          <w:numId w:val="19"/>
        </w:numPr>
        <w:rPr>
          <w:b w:val="0"/>
          <w:bCs/>
        </w:rPr>
      </w:pPr>
      <w:r>
        <w:rPr>
          <w:b w:val="0"/>
          <w:bCs/>
        </w:rPr>
        <w:t>BDD : Base De Données</w:t>
      </w:r>
    </w:p>
    <w:p w14:paraId="1436C832" w14:textId="0BF8CA74" w:rsidR="00002F01" w:rsidRDefault="001547A7" w:rsidP="00A43D70">
      <w:pPr>
        <w:pStyle w:val="Paragraphedeliste"/>
        <w:numPr>
          <w:ilvl w:val="0"/>
          <w:numId w:val="19"/>
        </w:numPr>
        <w:rPr>
          <w:b w:val="0"/>
          <w:bCs/>
        </w:rPr>
      </w:pPr>
      <w:r>
        <w:rPr>
          <w:b w:val="0"/>
          <w:bCs/>
        </w:rPr>
        <w:t>IHM : Interface Homme Machine</w:t>
      </w:r>
    </w:p>
    <w:p w14:paraId="627B6F39" w14:textId="69963145" w:rsidR="00A43D70" w:rsidRPr="00A43D70" w:rsidRDefault="00A43D70" w:rsidP="00A43D70">
      <w:pPr>
        <w:pStyle w:val="Paragraphedeliste"/>
        <w:numPr>
          <w:ilvl w:val="0"/>
          <w:numId w:val="19"/>
        </w:numPr>
        <w:rPr>
          <w:b w:val="0"/>
          <w:bCs/>
        </w:rPr>
      </w:pPr>
      <w:r>
        <w:rPr>
          <w:b w:val="0"/>
          <w:bCs/>
        </w:rPr>
        <w:t xml:space="preserve">Wi-Fi : Wireless </w:t>
      </w:r>
      <w:proofErr w:type="spellStart"/>
      <w:r>
        <w:rPr>
          <w:b w:val="0"/>
          <w:bCs/>
        </w:rPr>
        <w:t>Fidelity</w:t>
      </w:r>
      <w:proofErr w:type="spellEnd"/>
    </w:p>
    <w:p w14:paraId="12436FD7" w14:textId="39668FD0" w:rsidR="00302C17" w:rsidRPr="00302C17" w:rsidRDefault="00302C17" w:rsidP="007466ED">
      <w:pPr>
        <w:pStyle w:val="Titre1"/>
        <w:framePr w:wrap="around"/>
      </w:pPr>
    </w:p>
    <w:sectPr w:rsidR="00302C17" w:rsidRPr="00302C17">
      <w:headerReference w:type="even" r:id="rId18"/>
      <w:headerReference w:type="default" r:id="rId19"/>
      <w:footerReference w:type="even" r:id="rId20"/>
      <w:pgSz w:w="11906" w:h="16838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A8DCF1" w14:textId="77777777" w:rsidR="00303F74" w:rsidRDefault="00303F74">
      <w:pPr>
        <w:spacing w:line="240" w:lineRule="auto"/>
      </w:pPr>
      <w:r>
        <w:separator/>
      </w:r>
    </w:p>
  </w:endnote>
  <w:endnote w:type="continuationSeparator" w:id="0">
    <w:p w14:paraId="42281B9E" w14:textId="77777777" w:rsidR="00303F74" w:rsidRDefault="00303F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039F2" w14:textId="77777777" w:rsidR="00AF4CBC" w:rsidRDefault="00303F74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F178BC027A624EF580139EEF43B401FE"/>
        </w:placeholder>
        <w:temporary/>
        <w:showingPlcHdr/>
      </w:sdtPr>
      <w:sdtEndPr/>
      <w:sdtContent>
        <w:r w:rsidR="00231967">
          <w:rPr>
            <w:lang w:bidi="fr-FR"/>
          </w:rPr>
          <w:t>Entrez le titre du chapitre (niveau 1)</w:t>
        </w:r>
      </w:sdtContent>
    </w:sdt>
    <w:r w:rsidR="00231967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231967">
      <w:rPr>
        <w:rFonts w:asciiTheme="majorHAnsi" w:eastAsiaTheme="majorEastAsia" w:hAnsiTheme="majorHAnsi" w:cstheme="majorBidi"/>
        <w:lang w:bidi="fr-FR"/>
      </w:rPr>
      <w:t xml:space="preserve">Page </w:t>
    </w:r>
    <w:r w:rsidR="00231967">
      <w:rPr>
        <w:lang w:bidi="fr-FR"/>
      </w:rPr>
      <w:fldChar w:fldCharType="begin"/>
    </w:r>
    <w:r w:rsidR="00231967">
      <w:rPr>
        <w:lang w:bidi="fr-FR"/>
      </w:rPr>
      <w:instrText xml:space="preserve"> PAGE   \* MERGEFORMAT </w:instrText>
    </w:r>
    <w:r w:rsidR="00231967">
      <w:rPr>
        <w:lang w:bidi="fr-FR"/>
      </w:rPr>
      <w:fldChar w:fldCharType="separate"/>
    </w:r>
    <w:r w:rsidR="00231967">
      <w:rPr>
        <w:rFonts w:asciiTheme="majorHAnsi" w:eastAsiaTheme="majorEastAsia" w:hAnsiTheme="majorHAnsi" w:cstheme="majorBidi"/>
        <w:lang w:bidi="fr-FR"/>
      </w:rPr>
      <w:t>4</w:t>
    </w:r>
    <w:r w:rsidR="00231967">
      <w:rPr>
        <w:rFonts w:asciiTheme="majorHAnsi" w:eastAsiaTheme="majorEastAsia" w:hAnsiTheme="majorHAnsi" w:cstheme="majorBidi"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6A9D74" w14:textId="77777777" w:rsidR="00303F74" w:rsidRDefault="00303F74">
      <w:pPr>
        <w:spacing w:line="240" w:lineRule="auto"/>
      </w:pPr>
      <w:r>
        <w:separator/>
      </w:r>
    </w:p>
  </w:footnote>
  <w:footnote w:type="continuationSeparator" w:id="0">
    <w:p w14:paraId="4C9AFE6B" w14:textId="77777777" w:rsidR="00303F74" w:rsidRDefault="00303F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91F5F" w14:textId="77777777" w:rsidR="00AF4CBC" w:rsidRDefault="00231967">
    <w:pPr>
      <w:pStyle w:val="En-tte"/>
    </w:pPr>
    <w:r>
      <w:rPr>
        <w:lang w:bidi="fr-FR"/>
      </w:rPr>
      <w:t>Plan marketing d’Adventure Works</w:t>
    </w:r>
  </w:p>
  <w:p w14:paraId="2035638B" w14:textId="77777777" w:rsidR="00AF4CBC" w:rsidRDefault="00AF4CB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660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432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660"/>
    </w:tblGrid>
    <w:tr w:rsidR="00AF4CBC" w14:paraId="31054FD3" w14:textId="77777777">
      <w:trPr>
        <w:trHeight w:val="1712"/>
      </w:trPr>
      <w:tc>
        <w:tcPr>
          <w:tcW w:w="12660" w:type="dxa"/>
          <w:tcBorders>
            <w:top w:val="nil"/>
            <w:left w:val="nil"/>
            <w:bottom w:val="nil"/>
            <w:right w:val="nil"/>
          </w:tcBorders>
        </w:tcPr>
        <w:p w14:paraId="0440478B" w14:textId="2541F9A7" w:rsidR="00AF4CBC" w:rsidRDefault="00231967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479FB9" wp14:editId="05C77E5D">
                    <wp:simplePos x="0" y="0"/>
                    <wp:positionH relativeFrom="column">
                      <wp:posOffset>7117715</wp:posOffset>
                    </wp:positionH>
                    <wp:positionV relativeFrom="paragraph">
                      <wp:posOffset>241935</wp:posOffset>
                    </wp:positionV>
                    <wp:extent cx="778510" cy="298450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05E588" w14:textId="0417B3E6" w:rsidR="00AF4CBC" w:rsidRDefault="00231967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BB515F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7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77436F3D" w14:textId="77777777" w:rsidR="00AF4CBC" w:rsidRDefault="00AF4CBC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B479FB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30" type="#_x0000_t202" style="position:absolute;left:0;text-align:left;margin-left:560.45pt;margin-top:19.05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" filled="f" stroked="f" strokeweight=".5pt">
                    <v:textbox>
                      <w:txbxContent>
                        <w:p w14:paraId="4205E588" w14:textId="0417B3E6" w:rsidR="00AF4CBC" w:rsidRDefault="00231967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BB515F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7</w: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77436F3D" w14:textId="77777777" w:rsidR="00AF4CBC" w:rsidRDefault="00AF4CBC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inline distT="0" distB="0" distL="0" distR="0" wp14:anchorId="51475687" wp14:editId="38CF6158">
                    <wp:extent cx="8034655" cy="154051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 xmlns:wpsCustomData="http://www.wps.cn/officeDocument/2013/wpsCustomData">
                <w:pict>
                  <v:group id="Groupe 20" o:spid="_x0000_s1026" o:spt="203" alt="rectangle coloré pour le titre" style="height:121.3pt;width:632.65pt;" coordsize="7884949,1512570" o:gfxdata="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">
                    <o:lock v:ext="edit" aspectratio="f"/>
                    <v:shape id="Graphisme 14" o:spid="_x0000_s1026" o:spt="75" alt="rectangle coloré" type="#_x0000_t75" style="position:absolute;left:0;top:197708;height:974725;width:4250690;" filled="f" o:preferrelative="t" stroked="f" coordsize="21600,21600" o:gfxdata="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Tk0wb0AAADbAAAADwAAAAAAAAABACAAAAA4AAAAZHJzL2Rvd25yZXYu&#10;eG1sUEsBAhQAFAAAAAgAh07iQDMvBZ47AAAAOQAAABAAAAAAAAAAAQAgAAAAIgEAAGRycy9zaGFw&#10;ZXhtbC54bWxQSwUGAAAAAAYABgBbAQAAzAMAAAAA&#10;">
                      <v:fill on="f" focussize="0,0"/>
                      <v:stroke on="f"/>
                      <v:imagedata r:id="rId4" o:title=""/>
                      <o:lock v:ext="edit" aspectratio="t"/>
                    </v:shape>
                    <v:shape id="Graphisme 16" o:spid="_x0000_s1026" o:spt="75" alt="rectangle coloré" type="#_x0000_t75" style="position:absolute;left:3459891;top:0;height:1512570;width:1050290;" filled="f" o:preferrelative="t" stroked="f" coordsize="21600,21600" o:gfxdata="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5iMvT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Graphisme 19" o:spid="_x0000_s1026" o:spt="75" alt="rectangle gris" type="#_x0000_t75" style="position:absolute;left:4624859;top:0;height:802640;width:3260090;" filled="f" o:preferrelative="t" stroked="f" coordsize="21600,21600" o:gfxdata="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LHxVY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w10:wrap type="none"/>
                    <w10:anchorlock/>
                  </v:group>
                </w:pict>
              </mc:Fallback>
            </mc:AlternateContent>
          </w:r>
        </w:p>
      </w:tc>
    </w:tr>
  </w:tbl>
  <w:p w14:paraId="33D43190" w14:textId="77777777" w:rsidR="00AF4CBC" w:rsidRDefault="00AF4CB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A0E9A"/>
    <w:multiLevelType w:val="hybridMultilevel"/>
    <w:tmpl w:val="B7AAAC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0384B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08E01EF9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" w15:restartNumberingAfterBreak="0">
    <w:nsid w:val="09A11F0F"/>
    <w:multiLevelType w:val="multilevel"/>
    <w:tmpl w:val="09A11F0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31D7A"/>
    <w:multiLevelType w:val="hybridMultilevel"/>
    <w:tmpl w:val="3082532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94E4E"/>
    <w:multiLevelType w:val="multilevel"/>
    <w:tmpl w:val="7FE6F732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6" w15:restartNumberingAfterBreak="0">
    <w:nsid w:val="25781406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7" w15:restartNumberingAfterBreak="0">
    <w:nsid w:val="2C3A6DA5"/>
    <w:multiLevelType w:val="hybridMultilevel"/>
    <w:tmpl w:val="26A4DC84"/>
    <w:lvl w:ilvl="0" w:tplc="040C0013">
      <w:start w:val="1"/>
      <w:numFmt w:val="upperRoman"/>
      <w:lvlText w:val="%1."/>
      <w:lvlJc w:val="righ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4E3093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9" w15:restartNumberingAfterBreak="0">
    <w:nsid w:val="34F83ACA"/>
    <w:multiLevelType w:val="multilevel"/>
    <w:tmpl w:val="3A1A4F80"/>
    <w:lvl w:ilvl="0">
      <w:start w:val="2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0" w15:restartNumberingAfterBreak="0">
    <w:nsid w:val="39A5306A"/>
    <w:multiLevelType w:val="hybridMultilevel"/>
    <w:tmpl w:val="114CD09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B33C14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2" w15:restartNumberingAfterBreak="0">
    <w:nsid w:val="526240E5"/>
    <w:multiLevelType w:val="multilevel"/>
    <w:tmpl w:val="526240E5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CBE1DAB"/>
    <w:multiLevelType w:val="hybridMultilevel"/>
    <w:tmpl w:val="D3CCE430"/>
    <w:lvl w:ilvl="0" w:tplc="040C0013">
      <w:start w:val="1"/>
      <w:numFmt w:val="upperRoman"/>
      <w:lvlText w:val="%1."/>
      <w:lvlJc w:val="righ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14A3167"/>
    <w:multiLevelType w:val="multilevel"/>
    <w:tmpl w:val="A7E804E2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5" w15:restartNumberingAfterBreak="0">
    <w:nsid w:val="65C20721"/>
    <w:multiLevelType w:val="hybridMultilevel"/>
    <w:tmpl w:val="72E63D32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6C4013AF"/>
    <w:multiLevelType w:val="multilevel"/>
    <w:tmpl w:val="7FE6F732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7" w15:restartNumberingAfterBreak="0">
    <w:nsid w:val="7888521F"/>
    <w:multiLevelType w:val="multilevel"/>
    <w:tmpl w:val="A7E804E2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8" w15:restartNumberingAfterBreak="0">
    <w:nsid w:val="79AC0104"/>
    <w:multiLevelType w:val="multilevel"/>
    <w:tmpl w:val="79AC0104"/>
    <w:lvl w:ilvl="0">
      <w:start w:val="1"/>
      <w:numFmt w:val="decimal"/>
      <w:pStyle w:val="Listenumros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num w:numId="1">
    <w:abstractNumId w:val="18"/>
  </w:num>
  <w:num w:numId="2">
    <w:abstractNumId w:val="12"/>
  </w:num>
  <w:num w:numId="3">
    <w:abstractNumId w:val="16"/>
  </w:num>
  <w:num w:numId="4">
    <w:abstractNumId w:val="3"/>
  </w:num>
  <w:num w:numId="5">
    <w:abstractNumId w:val="15"/>
  </w:num>
  <w:num w:numId="6">
    <w:abstractNumId w:val="11"/>
  </w:num>
  <w:num w:numId="7">
    <w:abstractNumId w:val="1"/>
  </w:num>
  <w:num w:numId="8">
    <w:abstractNumId w:val="10"/>
  </w:num>
  <w:num w:numId="9">
    <w:abstractNumId w:val="2"/>
  </w:num>
  <w:num w:numId="10">
    <w:abstractNumId w:val="0"/>
  </w:num>
  <w:num w:numId="11">
    <w:abstractNumId w:val="8"/>
  </w:num>
  <w:num w:numId="12">
    <w:abstractNumId w:val="4"/>
  </w:num>
  <w:num w:numId="13">
    <w:abstractNumId w:val="6"/>
  </w:num>
  <w:num w:numId="14">
    <w:abstractNumId w:val="13"/>
  </w:num>
  <w:num w:numId="15">
    <w:abstractNumId w:val="14"/>
  </w:num>
  <w:num w:numId="16">
    <w:abstractNumId w:val="17"/>
  </w:num>
  <w:num w:numId="17">
    <w:abstractNumId w:val="5"/>
  </w:num>
  <w:num w:numId="18">
    <w:abstractNumId w:val="7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959"/>
    <w:rsid w:val="FC7D4205"/>
    <w:rsid w:val="00002F01"/>
    <w:rsid w:val="00014E86"/>
    <w:rsid w:val="0001603D"/>
    <w:rsid w:val="000174F2"/>
    <w:rsid w:val="00032F24"/>
    <w:rsid w:val="00042690"/>
    <w:rsid w:val="00067C92"/>
    <w:rsid w:val="00085069"/>
    <w:rsid w:val="000B0E30"/>
    <w:rsid w:val="00136006"/>
    <w:rsid w:val="001449EC"/>
    <w:rsid w:val="00146CD2"/>
    <w:rsid w:val="00152CB4"/>
    <w:rsid w:val="001547A7"/>
    <w:rsid w:val="001670A7"/>
    <w:rsid w:val="00182D5D"/>
    <w:rsid w:val="001B361F"/>
    <w:rsid w:val="001B5F01"/>
    <w:rsid w:val="001D10D5"/>
    <w:rsid w:val="001D1A91"/>
    <w:rsid w:val="001E3C73"/>
    <w:rsid w:val="001F0AF0"/>
    <w:rsid w:val="002178B9"/>
    <w:rsid w:val="00231967"/>
    <w:rsid w:val="002459A4"/>
    <w:rsid w:val="00253959"/>
    <w:rsid w:val="00291712"/>
    <w:rsid w:val="002A53DC"/>
    <w:rsid w:val="002E0194"/>
    <w:rsid w:val="00302C17"/>
    <w:rsid w:val="00303EF8"/>
    <w:rsid w:val="00303F74"/>
    <w:rsid w:val="003147DE"/>
    <w:rsid w:val="003620E2"/>
    <w:rsid w:val="0039471E"/>
    <w:rsid w:val="003D12E4"/>
    <w:rsid w:val="003F5051"/>
    <w:rsid w:val="00400299"/>
    <w:rsid w:val="00420DF5"/>
    <w:rsid w:val="004359BE"/>
    <w:rsid w:val="004371B6"/>
    <w:rsid w:val="00444C7B"/>
    <w:rsid w:val="00462583"/>
    <w:rsid w:val="0048718B"/>
    <w:rsid w:val="0049185C"/>
    <w:rsid w:val="004D2C55"/>
    <w:rsid w:val="004F2231"/>
    <w:rsid w:val="004F41D6"/>
    <w:rsid w:val="004F4E5D"/>
    <w:rsid w:val="00506510"/>
    <w:rsid w:val="0051019E"/>
    <w:rsid w:val="005112D1"/>
    <w:rsid w:val="00511A50"/>
    <w:rsid w:val="00517D89"/>
    <w:rsid w:val="0055035B"/>
    <w:rsid w:val="0055770D"/>
    <w:rsid w:val="005B572E"/>
    <w:rsid w:val="005C3643"/>
    <w:rsid w:val="005C673C"/>
    <w:rsid w:val="005C7DB5"/>
    <w:rsid w:val="0068500D"/>
    <w:rsid w:val="006A731D"/>
    <w:rsid w:val="006C13FB"/>
    <w:rsid w:val="006C749F"/>
    <w:rsid w:val="006F5D8C"/>
    <w:rsid w:val="007057F4"/>
    <w:rsid w:val="00705D58"/>
    <w:rsid w:val="007244F6"/>
    <w:rsid w:val="007417B3"/>
    <w:rsid w:val="00742102"/>
    <w:rsid w:val="007466ED"/>
    <w:rsid w:val="00746AA9"/>
    <w:rsid w:val="00750AC4"/>
    <w:rsid w:val="00757338"/>
    <w:rsid w:val="00773B66"/>
    <w:rsid w:val="007C00BD"/>
    <w:rsid w:val="007C7473"/>
    <w:rsid w:val="007D26F1"/>
    <w:rsid w:val="007E1D98"/>
    <w:rsid w:val="007E5499"/>
    <w:rsid w:val="007E5DC4"/>
    <w:rsid w:val="007E689F"/>
    <w:rsid w:val="008253A5"/>
    <w:rsid w:val="008417CE"/>
    <w:rsid w:val="0084277E"/>
    <w:rsid w:val="00844B64"/>
    <w:rsid w:val="008A2F6F"/>
    <w:rsid w:val="008A3C95"/>
    <w:rsid w:val="008B11C2"/>
    <w:rsid w:val="008C386D"/>
    <w:rsid w:val="008C5106"/>
    <w:rsid w:val="008D5829"/>
    <w:rsid w:val="00910BC5"/>
    <w:rsid w:val="009359CF"/>
    <w:rsid w:val="00946F55"/>
    <w:rsid w:val="00965BD5"/>
    <w:rsid w:val="009875C8"/>
    <w:rsid w:val="00991D08"/>
    <w:rsid w:val="009B5B26"/>
    <w:rsid w:val="009C27CC"/>
    <w:rsid w:val="009D23DC"/>
    <w:rsid w:val="00A33988"/>
    <w:rsid w:val="00A43D70"/>
    <w:rsid w:val="00A63DE6"/>
    <w:rsid w:val="00A913F0"/>
    <w:rsid w:val="00AB218D"/>
    <w:rsid w:val="00AC39D5"/>
    <w:rsid w:val="00AC71FA"/>
    <w:rsid w:val="00AF4CBC"/>
    <w:rsid w:val="00B00CF7"/>
    <w:rsid w:val="00B0688D"/>
    <w:rsid w:val="00B40525"/>
    <w:rsid w:val="00B41D82"/>
    <w:rsid w:val="00B90346"/>
    <w:rsid w:val="00BB515F"/>
    <w:rsid w:val="00BB6CAC"/>
    <w:rsid w:val="00BE7253"/>
    <w:rsid w:val="00C6676A"/>
    <w:rsid w:val="00C7678D"/>
    <w:rsid w:val="00C95D18"/>
    <w:rsid w:val="00CA16E0"/>
    <w:rsid w:val="00CE03F8"/>
    <w:rsid w:val="00CE0BC9"/>
    <w:rsid w:val="00CE5A2F"/>
    <w:rsid w:val="00D2045C"/>
    <w:rsid w:val="00D5235B"/>
    <w:rsid w:val="00D540AF"/>
    <w:rsid w:val="00D6093C"/>
    <w:rsid w:val="00D638C1"/>
    <w:rsid w:val="00D73D44"/>
    <w:rsid w:val="00D76820"/>
    <w:rsid w:val="00D830D1"/>
    <w:rsid w:val="00D967AC"/>
    <w:rsid w:val="00DC4507"/>
    <w:rsid w:val="00DF783A"/>
    <w:rsid w:val="00E50A4D"/>
    <w:rsid w:val="00E758BC"/>
    <w:rsid w:val="00E95AFE"/>
    <w:rsid w:val="00EB1244"/>
    <w:rsid w:val="00EC5FC6"/>
    <w:rsid w:val="00ED3756"/>
    <w:rsid w:val="00F27B86"/>
    <w:rsid w:val="00F376A2"/>
    <w:rsid w:val="00F43A02"/>
    <w:rsid w:val="00F45884"/>
    <w:rsid w:val="00F519F2"/>
    <w:rsid w:val="00F51D37"/>
    <w:rsid w:val="00F553FE"/>
    <w:rsid w:val="00F63939"/>
    <w:rsid w:val="00F81CB5"/>
    <w:rsid w:val="00F84551"/>
    <w:rsid w:val="00F86A97"/>
    <w:rsid w:val="00F91AD0"/>
    <w:rsid w:val="00FB05E4"/>
    <w:rsid w:val="00FB7240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3FE619F"/>
  <w15:docId w15:val="{5F77AC70-4A60-42B6-A247-D0DE7440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b/>
      <w:color w:val="0F0F3F" w:themeColor="text1"/>
      <w:sz w:val="28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292561" w:themeColor="text2"/>
      <w:sz w:val="18"/>
      <w:szCs w:val="18"/>
    </w:rPr>
  </w:style>
  <w:style w:type="paragraph" w:styleId="Listenumros">
    <w:name w:val="List Number"/>
    <w:basedOn w:val="Normal"/>
    <w:uiPriority w:val="10"/>
    <w:qFormat/>
    <w:pPr>
      <w:numPr>
        <w:numId w:val="1"/>
      </w:numPr>
    </w:pPr>
    <w:rPr>
      <w:rFonts w:eastAsiaTheme="minorHAnsi"/>
      <w:b w:val="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M3">
    <w:name w:val="toc 3"/>
    <w:basedOn w:val="Normal"/>
    <w:next w:val="Normal"/>
    <w:uiPriority w:val="39"/>
    <w:unhideWhenUsed/>
    <w:pPr>
      <w:spacing w:after="100"/>
      <w:ind w:left="560"/>
    </w:p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paragraph" w:styleId="TM2">
    <w:name w:val="toc 2"/>
    <w:basedOn w:val="Normal"/>
    <w:next w:val="Normal"/>
    <w:uiPriority w:val="39"/>
    <w:pPr>
      <w:tabs>
        <w:tab w:val="right" w:leader="dot" w:pos="5040"/>
      </w:tabs>
    </w:pPr>
  </w:style>
  <w:style w:type="paragraph" w:styleId="Listepuces">
    <w:name w:val="List Bullet"/>
    <w:basedOn w:val="Contenu"/>
    <w:uiPriority w:val="11"/>
    <w:qFormat/>
    <w:pPr>
      <w:framePr w:wrap="around"/>
      <w:numPr>
        <w:numId w:val="2"/>
      </w:numPr>
    </w:pPr>
  </w:style>
  <w:style w:type="paragraph" w:customStyle="1" w:styleId="Contenu">
    <w:name w:val="Contenu"/>
    <w:basedOn w:val="Normal"/>
    <w:link w:val="Caractredecontenu"/>
    <w:qFormat/>
    <w:pPr>
      <w:framePr w:hSpace="180" w:wrap="around" w:vAnchor="page" w:hAnchor="margin" w:y="3427"/>
      <w:spacing w:line="240" w:lineRule="auto"/>
    </w:pPr>
    <w:rPr>
      <w:b w:val="0"/>
    </w:rPr>
  </w:style>
  <w:style w:type="paragraph" w:styleId="Titre">
    <w:name w:val="Title"/>
    <w:basedOn w:val="Normal"/>
    <w:link w:val="TitreCar"/>
    <w:uiPriority w:val="1"/>
    <w:qFormat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paragraph" w:styleId="TM1">
    <w:name w:val="toc 1"/>
    <w:basedOn w:val="Normal"/>
    <w:next w:val="Normal"/>
    <w:uiPriority w:val="39"/>
    <w:pPr>
      <w:tabs>
        <w:tab w:val="right" w:leader="dot" w:pos="5040"/>
      </w:tabs>
    </w:pPr>
  </w:style>
  <w:style w:type="character" w:styleId="Lienhypertexte">
    <w:name w:val="Hyperlink"/>
    <w:basedOn w:val="Policepardfaut"/>
    <w:uiPriority w:val="99"/>
    <w:unhideWhenUsed/>
    <w:rPr>
      <w:color w:val="60C5E8" w:themeColor="hyperlink"/>
      <w:u w:val="single"/>
    </w:rPr>
  </w:style>
  <w:style w:type="character" w:styleId="Accentuation">
    <w:name w:val="Emphasis"/>
    <w:basedOn w:val="Policepardfaut"/>
    <w:uiPriority w:val="20"/>
    <w:unhideWhenUsed/>
    <w:qFormat/>
    <w:rPr>
      <w:i/>
      <w:iCs/>
    </w:rPr>
  </w:style>
  <w:style w:type="character" w:customStyle="1" w:styleId="Titredulivre1">
    <w:name w:val="Titre du livre1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customStyle="1" w:styleId="Rfrenceintense1">
    <w:name w:val="Référence intense1"/>
    <w:basedOn w:val="Policepardfaut"/>
    <w:uiPriority w:val="32"/>
    <w:semiHidden/>
    <w:unhideWhenUsed/>
    <w:qFormat/>
    <w:rPr>
      <w:b/>
      <w:bCs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customStyle="1" w:styleId="AlignedText">
    <w:name w:val="Aligned Text"/>
    <w:basedOn w:val="Titre3"/>
    <w:uiPriority w:val="2"/>
    <w:qFormat/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customStyle="1" w:styleId="En-ttedetabledesmatires1">
    <w:name w:val="En-tête de table des matières1"/>
    <w:basedOn w:val="Titre1"/>
    <w:next w:val="Normal"/>
    <w:uiPriority w:val="39"/>
    <w:qFormat/>
    <w:pPr>
      <w:pageBreakBefore/>
      <w:framePr w:wrap="around"/>
      <w:outlineLvl w:val="9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character" w:customStyle="1" w:styleId="Caractredecontenu">
    <w:name w:val="Caractère de contenu"/>
    <w:basedOn w:val="Policepardfaut"/>
    <w:link w:val="Contenu"/>
    <w:rPr>
      <w:color w:val="0F0F3F" w:themeColor="text1"/>
      <w:sz w:val="28"/>
      <w:lang w:eastAsia="en-US"/>
    </w:r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  <w:style w:type="table" w:styleId="TableauGrille4-Accentuation6">
    <w:name w:val="Grid Table 4 Accent 6"/>
    <w:basedOn w:val="TableauNormal"/>
    <w:uiPriority w:val="49"/>
    <w:rsid w:val="007244F6"/>
    <w:pPr>
      <w:spacing w:after="0" w:line="240" w:lineRule="auto"/>
    </w:pPr>
    <w:tblPr>
      <w:tblStyleRowBandSize w:val="1"/>
      <w:tblStyleColBandSize w:val="1"/>
      <w:tblBorders>
        <w:top w:val="single" w:sz="4" w:space="0" w:color="6CA0DF" w:themeColor="accent6" w:themeTint="99"/>
        <w:left w:val="single" w:sz="4" w:space="0" w:color="6CA0DF" w:themeColor="accent6" w:themeTint="99"/>
        <w:bottom w:val="single" w:sz="4" w:space="0" w:color="6CA0DF" w:themeColor="accent6" w:themeTint="99"/>
        <w:right w:val="single" w:sz="4" w:space="0" w:color="6CA0DF" w:themeColor="accent6" w:themeTint="99"/>
        <w:insideH w:val="single" w:sz="4" w:space="0" w:color="6CA0DF" w:themeColor="accent6" w:themeTint="99"/>
        <w:insideV w:val="single" w:sz="4" w:space="0" w:color="6CA0D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64B0" w:themeColor="accent6"/>
          <w:left w:val="single" w:sz="4" w:space="0" w:color="2664B0" w:themeColor="accent6"/>
          <w:bottom w:val="single" w:sz="4" w:space="0" w:color="2664B0" w:themeColor="accent6"/>
          <w:right w:val="single" w:sz="4" w:space="0" w:color="2664B0" w:themeColor="accent6"/>
          <w:insideH w:val="nil"/>
          <w:insideV w:val="nil"/>
        </w:tcBorders>
        <w:shd w:val="clear" w:color="auto" w:fill="2664B0" w:themeFill="accent6"/>
      </w:tcPr>
    </w:tblStylePr>
    <w:tblStylePr w:type="lastRow">
      <w:rPr>
        <w:b/>
        <w:bCs/>
      </w:rPr>
      <w:tblPr/>
      <w:tcPr>
        <w:tcBorders>
          <w:top w:val="double" w:sz="4" w:space="0" w:color="2664B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FF4" w:themeFill="accent6" w:themeFillTint="33"/>
      </w:tcPr>
    </w:tblStylePr>
    <w:tblStylePr w:type="band1Horz">
      <w:tblPr/>
      <w:tcPr>
        <w:shd w:val="clear" w:color="auto" w:fill="CEDFF4" w:themeFill="accent6" w:themeFillTint="33"/>
      </w:tc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A43D70"/>
    <w:pPr>
      <w:framePr w:hSpace="0" w:wrap="auto" w:vAnchor="margin" w:hAnchor="text" w:yAlign="inline"/>
      <w:spacing w:before="240" w:line="259" w:lineRule="auto"/>
      <w:contextualSpacing w:val="0"/>
      <w:jc w:val="left"/>
      <w:outlineLvl w:val="9"/>
    </w:pPr>
    <w:rPr>
      <w:b w:val="0"/>
      <w:bCs w:val="0"/>
      <w:color w:val="0065BA" w:themeColor="accent1" w:themeShade="BF"/>
      <w:sz w:val="32"/>
      <w:szCs w:val="32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png"/><Relationship Id="rId6" Type="http://schemas.openxmlformats.org/officeDocument/2006/relationships/image" Target="media/image30.png"/><Relationship Id="rId5" Type="http://schemas.openxmlformats.org/officeDocument/2006/relationships/image" Target="media/image20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AppData\Roaming\Microsoft\Templates\Rapport%20commercial%20(conception%20graphiq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78BC027A624EF580139EEF43B401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06A4A8-47E5-4C0B-A9E8-46AC831E9E48}"/>
      </w:docPartPr>
      <w:docPartBody>
        <w:p w:rsidR="000816AC" w:rsidRDefault="009B40CA">
          <w:pPr>
            <w:pStyle w:val="F178BC027A624EF580139EEF43B401FE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CFD"/>
    <w:rsid w:val="000816AC"/>
    <w:rsid w:val="001B3AF5"/>
    <w:rsid w:val="002C7285"/>
    <w:rsid w:val="0040220E"/>
    <w:rsid w:val="00473367"/>
    <w:rsid w:val="00553CFD"/>
    <w:rsid w:val="00622527"/>
    <w:rsid w:val="0065303D"/>
    <w:rsid w:val="00923D4E"/>
    <w:rsid w:val="009B40CA"/>
    <w:rsid w:val="00FE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178BC027A624EF580139EEF43B401FE">
    <w:name w:val="F178BC027A624EF580139EEF43B401FE"/>
    <w:rPr>
      <w:sz w:val="22"/>
      <w:szCs w:val="22"/>
    </w:rPr>
  </w:style>
  <w:style w:type="paragraph" w:customStyle="1" w:styleId="0834962FC6274731A7291956D78C9E9D">
    <w:name w:val="0834962FC6274731A7291956D78C9E9D"/>
    <w:rPr>
      <w:sz w:val="22"/>
      <w:szCs w:val="22"/>
    </w:rPr>
  </w:style>
  <w:style w:type="paragraph" w:customStyle="1" w:styleId="5A43FE538C5D4BDA9CE0ED75D58467E1">
    <w:name w:val="5A43FE538C5D4BDA9CE0ED75D58467E1"/>
    <w:rPr>
      <w:sz w:val="22"/>
      <w:szCs w:val="22"/>
    </w:rPr>
  </w:style>
  <w:style w:type="paragraph" w:customStyle="1" w:styleId="535F5E7C1469417EBB20EC7819CF25B8">
    <w:name w:val="535F5E7C1469417EBB20EC7819CF25B8"/>
    <w:rPr>
      <w:sz w:val="22"/>
      <w:szCs w:val="22"/>
    </w:rPr>
  </w:style>
  <w:style w:type="paragraph" w:customStyle="1" w:styleId="374E0AA05D2644A9961AA72AAC7C7F51">
    <w:name w:val="374E0AA05D2644A9961AA72AAC7C7F51"/>
    <w:rPr>
      <w:sz w:val="22"/>
      <w:szCs w:val="22"/>
    </w:rPr>
  </w:style>
  <w:style w:type="paragraph" w:customStyle="1" w:styleId="2F58AF8A7D0547FD90C6150DCF2368A6">
    <w:name w:val="2F58AF8A7D0547FD90C6150DCF2368A6"/>
    <w:rPr>
      <w:sz w:val="22"/>
      <w:szCs w:val="22"/>
    </w:rPr>
  </w:style>
  <w:style w:type="paragraph" w:customStyle="1" w:styleId="469577A836BC4EAEAAA07B9E0B0612B9">
    <w:name w:val="469577A836BC4EAEAAA07B9E0B0612B9"/>
    <w:rPr>
      <w:sz w:val="22"/>
      <w:szCs w:val="22"/>
    </w:rPr>
  </w:style>
  <w:style w:type="paragraph" w:customStyle="1" w:styleId="992C6781B6464D07A9B423BB613F81B6">
    <w:name w:val="992C6781B6464D07A9B423BB613F81B6"/>
    <w:qFormat/>
    <w:rPr>
      <w:sz w:val="22"/>
      <w:szCs w:val="22"/>
    </w:rPr>
  </w:style>
  <w:style w:type="paragraph" w:customStyle="1" w:styleId="8B6C70EBAB3240F9BB5B788C063EF3D1">
    <w:name w:val="8B6C70EBAB3240F9BB5B788C063EF3D1"/>
    <w:qFormat/>
    <w:rPr>
      <w:sz w:val="22"/>
      <w:szCs w:val="22"/>
    </w:rPr>
  </w:style>
  <w:style w:type="paragraph" w:customStyle="1" w:styleId="224B230EE8954C4B87D8DF6707ED414C">
    <w:name w:val="224B230EE8954C4B87D8DF6707ED414C"/>
    <w:rsid w:val="00FE4C02"/>
    <w:rPr>
      <w:sz w:val="22"/>
      <w:szCs w:val="22"/>
    </w:rPr>
  </w:style>
  <w:style w:type="paragraph" w:customStyle="1" w:styleId="C90D125660D347169424B95150E87A40">
    <w:name w:val="C90D125660D347169424B95150E87A40"/>
    <w:rsid w:val="00FE4C02"/>
    <w:rPr>
      <w:sz w:val="22"/>
      <w:szCs w:val="22"/>
    </w:rPr>
  </w:style>
  <w:style w:type="paragraph" w:customStyle="1" w:styleId="002F6590B439456FBD03A60E94AEBE6F">
    <w:name w:val="002F6590B439456FBD03A60E94AEBE6F"/>
    <w:rsid w:val="00FE4C02"/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E54CFDE-94AC-4162-8789-856258E99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commercial (conception graphique).dotx</Template>
  <TotalTime>89</TotalTime>
  <Pages>9</Pages>
  <Words>586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Utilisateur Windows</dc:creator>
  <cp:lastModifiedBy>Damien Desmarets-Uriarte</cp:lastModifiedBy>
  <cp:revision>15</cp:revision>
  <cp:lastPrinted>2019-11-30T21:52:00Z</cp:lastPrinted>
  <dcterms:created xsi:type="dcterms:W3CDTF">2019-12-20T14:20:00Z</dcterms:created>
  <dcterms:modified xsi:type="dcterms:W3CDTF">2019-12-21T08:54:00Z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1036-10.1.0.6757</vt:lpwstr>
  </property>
</Properties>
</file>