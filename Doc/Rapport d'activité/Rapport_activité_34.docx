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7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0"/>
      </w:tblGrid>
      <w:tr w:rsidR="00AF4CBC" w14:paraId="63958A97" w14:textId="77777777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BBD98A3" w14:textId="6F585176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FD8B910" wp14:editId="76001F0F">
                      <wp:extent cx="3695700" cy="1339215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4B721B" w14:textId="40893B71" w:rsidR="00BE0C74" w:rsidRDefault="00E710F0">
                                  <w:pPr>
                                    <w:pStyle w:val="Titre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RAPPORT D’ACTIVITE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FD8B9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91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" filled="f" stroked="f" strokeweight=".5pt">
                      <v:textbox>
                        <w:txbxContent>
                          <w:p w14:paraId="384B721B" w14:textId="40893B71" w:rsidR="00BE0C74" w:rsidRDefault="00E710F0">
                            <w:pPr>
                              <w:pStyle w:val="Titre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RAPPORT D’ACTIVITE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563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1"/>
      </w:tblGrid>
      <w:tr w:rsidR="00AF4CBC" w14:paraId="4CD337E6" w14:textId="77777777">
        <w:trPr>
          <w:trHeight w:val="2043"/>
        </w:trPr>
        <w:tc>
          <w:tcPr>
            <w:tcW w:w="5631" w:type="dxa"/>
          </w:tcPr>
          <w:p w14:paraId="7AF2B9EA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7A922CF" wp14:editId="1EA9196C">
                      <wp:extent cx="2841625" cy="469265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C8E126" w14:textId="77777777" w:rsidR="00AF4CBC" w:rsidRDefault="00231967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:lang w:bidi="fr-FR"/>
                                    </w:rPr>
                                    <w:t>CoBox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A922CF" id="Zone de texte 6" o:spid="_x0000_s1027" type="#_x0000_t202" style="width:223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" filled="f" stroked="f" strokeweight=".5pt">
                      <v:textbox>
                        <w:txbxContent>
                          <w:p w14:paraId="4FC8E126" w14:textId="77777777" w:rsidR="00AF4CBC" w:rsidRDefault="00231967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:lang w:bidi="fr-FR"/>
                              </w:rPr>
                              <w:t>CoBox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840FCE1" wp14:editId="48B6671F">
                      <wp:extent cx="3267075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6707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6CADD3" w14:textId="03C64039" w:rsidR="00814E71" w:rsidRPr="00F519F2" w:rsidRDefault="00814E71">
                                  <w:pPr>
                                    <w:rPr>
                                      <w:lang w:val="en-US" w:bidi="fr-FR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lang w:val="en-US" w:bidi="fr-FR"/>
                                    </w:rPr>
                                    <w:t>Github</w:t>
                                  </w:r>
                                  <w:proofErr w:type="spellEnd"/>
                                  <w:r>
                                    <w:rPr>
                                      <w:lang w:val="en-US" w:bidi="fr-FR"/>
                                    </w:rPr>
                                    <w:t> :</w:t>
                                  </w:r>
                                  <w:proofErr w:type="gramEnd"/>
                                  <w:r>
                                    <w:rPr>
                                      <w:lang w:val="en-US" w:bidi="fr-FR"/>
                                    </w:rPr>
                                    <w:t xml:space="preserve"> </w:t>
                                  </w:r>
                                  <w:r w:rsidRPr="00814E71">
                                    <w:rPr>
                                      <w:lang w:val="en-US" w:bidi="fr-FR"/>
                                    </w:rPr>
                                    <w:t>github.com/hackersoft13/</w:t>
                                  </w:r>
                                  <w:proofErr w:type="spellStart"/>
                                  <w:r w:rsidRPr="00814E71">
                                    <w:rPr>
                                      <w:lang w:val="en-US" w:bidi="fr-FR"/>
                                    </w:rPr>
                                    <w:t>Cobox</w:t>
                                  </w:r>
                                  <w:proofErr w:type="spellEnd"/>
                                </w:p>
                                <w:p w14:paraId="1D789E21" w14:textId="77777777" w:rsidR="00AF4CBC" w:rsidRPr="00F519F2" w:rsidRDefault="00231967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F519F2">
                                    <w:rPr>
                                      <w:lang w:val="en-US" w:bidi="fr-FR"/>
                                    </w:rPr>
                                    <w:t xml:space="preserve">Site </w:t>
                                  </w:r>
                                  <w:proofErr w:type="gramStart"/>
                                  <w:r w:rsidRPr="00F519F2">
                                    <w:rPr>
                                      <w:lang w:val="en-US" w:bidi="fr-FR"/>
                                    </w:rPr>
                                    <w:t>web :</w:t>
                                  </w:r>
                                  <w:proofErr w:type="gramEnd"/>
                                  <w:r w:rsidRPr="00F519F2">
                                    <w:rPr>
                                      <w:lang w:val="en-US" w:bidi="fr-FR"/>
                                    </w:rPr>
                                    <w:t xml:space="preserve"> cobox.paulitow.fr</w:t>
                                  </w:r>
                                </w:p>
                                <w:p w14:paraId="3757161B" w14:textId="77777777" w:rsidR="00AF4CBC" w:rsidRPr="00F519F2" w:rsidRDefault="00AF4CBC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840FCE1" id="Zone de texte 7" o:spid="_x0000_s1028" type="#_x0000_t202" style="width:257.2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" filled="f" stroked="f" strokeweight=".5pt">
                      <v:textbox>
                        <w:txbxContent>
                          <w:p w14:paraId="2F6CADD3" w14:textId="03C64039" w:rsidR="00814E71" w:rsidRPr="00F519F2" w:rsidRDefault="00814E71">
                            <w:pPr>
                              <w:rPr>
                                <w:lang w:val="en-US" w:bidi="fr-F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 w:bidi="fr-FR"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lang w:val="en-US" w:bidi="fr-FR"/>
                              </w:rPr>
                              <w:t> :</w:t>
                            </w:r>
                            <w:proofErr w:type="gramEnd"/>
                            <w:r>
                              <w:rPr>
                                <w:lang w:val="en-US" w:bidi="fr-FR"/>
                              </w:rPr>
                              <w:t xml:space="preserve"> </w:t>
                            </w:r>
                            <w:r w:rsidRPr="00814E71">
                              <w:rPr>
                                <w:lang w:val="en-US" w:bidi="fr-FR"/>
                              </w:rPr>
                              <w:t>github.com/hackersoft13/</w:t>
                            </w:r>
                            <w:proofErr w:type="spellStart"/>
                            <w:r w:rsidRPr="00814E71">
                              <w:rPr>
                                <w:lang w:val="en-US" w:bidi="fr-FR"/>
                              </w:rPr>
                              <w:t>Cobox</w:t>
                            </w:r>
                            <w:proofErr w:type="spellEnd"/>
                          </w:p>
                          <w:p w14:paraId="1D789E21" w14:textId="77777777" w:rsidR="00AF4CBC" w:rsidRPr="00F519F2" w:rsidRDefault="00231967">
                            <w:pPr>
                              <w:rPr>
                                <w:lang w:val="en-US"/>
                              </w:rPr>
                            </w:pPr>
                            <w:r w:rsidRPr="00F519F2">
                              <w:rPr>
                                <w:lang w:val="en-US" w:bidi="fr-FR"/>
                              </w:rPr>
                              <w:t xml:space="preserve">Site </w:t>
                            </w:r>
                            <w:proofErr w:type="gramStart"/>
                            <w:r w:rsidRPr="00F519F2">
                              <w:rPr>
                                <w:lang w:val="en-US" w:bidi="fr-FR"/>
                              </w:rPr>
                              <w:t>web :</w:t>
                            </w:r>
                            <w:proofErr w:type="gramEnd"/>
                            <w:r w:rsidRPr="00F519F2">
                              <w:rPr>
                                <w:lang w:val="en-US" w:bidi="fr-FR"/>
                              </w:rPr>
                              <w:t xml:space="preserve"> cobox.paulitow.fr</w:t>
                            </w:r>
                          </w:p>
                          <w:p w14:paraId="3757161B" w14:textId="77777777" w:rsidR="00AF4CBC" w:rsidRPr="00F519F2" w:rsidRDefault="00AF4CB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E144FFD" w14:textId="77777777" w:rsidR="00AF4CBC" w:rsidRDefault="00AF4CBC"/>
    <w:tbl>
      <w:tblPr>
        <w:tblpPr w:leftFromText="180" w:rightFromText="180" w:vertAnchor="text" w:horzAnchor="margin" w:tblpXSpec="center" w:tblpY="13051"/>
        <w:tblW w:w="10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9"/>
        <w:gridCol w:w="4901"/>
      </w:tblGrid>
      <w:tr w:rsidR="00AF4CBC" w14:paraId="59CFAB4E" w14:textId="77777777">
        <w:trPr>
          <w:trHeight w:val="1080"/>
        </w:trPr>
        <w:tc>
          <w:tcPr>
            <w:tcW w:w="5449" w:type="dxa"/>
            <w:vAlign w:val="center"/>
          </w:tcPr>
          <w:p w14:paraId="4C4D8A28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F7CF33B" wp14:editId="678BE025">
                      <wp:extent cx="3248025" cy="647700"/>
                      <wp:effectExtent l="0" t="0" r="0" b="0"/>
                      <wp:docPr id="13" name="Zone de texte 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ED9D15" w14:textId="77777777" w:rsidR="00AF4CBC" w:rsidRDefault="0023196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Projet de système d’exploitation</w:t>
                                  </w:r>
                                </w:p>
                                <w:p w14:paraId="05AFE628" w14:textId="4BA484D9" w:rsidR="00AF4CBC" w:rsidRDefault="00231967">
                                  <w:r>
                                    <w:rPr>
                                      <w:lang w:bidi="fr-FR"/>
                                    </w:rPr>
                                    <w:t xml:space="preserve">Moyse </w:t>
                                  </w:r>
                                  <w:r w:rsidR="00757338">
                                    <w:rPr>
                                      <w:lang w:bidi="fr-FR"/>
                                    </w:rPr>
                                    <w:t>–</w:t>
                                  </w:r>
                                  <w:r>
                                    <w:rPr>
                                      <w:lang w:bidi="fr-FR"/>
                                    </w:rPr>
                                    <w:t xml:space="preserve"> Desmarets</w:t>
                                  </w:r>
                                  <w:r w:rsidR="00757338">
                                    <w:rPr>
                                      <w:lang w:bidi="fr-FR"/>
                                    </w:rPr>
                                    <w:t xml:space="preserve"> – </w:t>
                                  </w:r>
                                  <w:proofErr w:type="spellStart"/>
                                  <w:r w:rsidR="00757338">
                                    <w:rPr>
                                      <w:lang w:bidi="fr-FR"/>
                                    </w:rPr>
                                    <w:t>Ilhe</w:t>
                                  </w:r>
                                  <w:proofErr w:type="spellEnd"/>
                                  <w:r w:rsidR="00757338">
                                    <w:rPr>
                                      <w:lang w:bidi="fr-FR"/>
                                    </w:rPr>
                                    <w:t xml:space="preserve"> - </w:t>
                                  </w:r>
                                  <w:proofErr w:type="spellStart"/>
                                  <w:r w:rsidR="00757338">
                                    <w:rPr>
                                      <w:lang w:bidi="fr-FR"/>
                                    </w:rPr>
                                    <w:t>Legeas</w:t>
                                  </w:r>
                                  <w:proofErr w:type="spellEnd"/>
                                </w:p>
                                <w:p w14:paraId="481D307F" w14:textId="77777777" w:rsidR="00AF4CBC" w:rsidRDefault="00AF4CBC"/>
                                <w:p w14:paraId="22DA592C" w14:textId="77777777" w:rsidR="00AF4CBC" w:rsidRDefault="00AF4C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7CF33B" id="Zone de texte 13" o:spid="_x0000_s1029" type="#_x0000_t202" style="width:255.7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" filled="f" stroked="f" strokeweight=".5pt">
                      <v:textbox>
                        <w:txbxContent>
                          <w:p w14:paraId="1BED9D15" w14:textId="77777777" w:rsidR="00AF4CBC" w:rsidRDefault="00231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Projet de système d’exploitation</w:t>
                            </w:r>
                          </w:p>
                          <w:p w14:paraId="05AFE628" w14:textId="4BA484D9" w:rsidR="00AF4CBC" w:rsidRDefault="00231967">
                            <w:r>
                              <w:rPr>
                                <w:lang w:bidi="fr-FR"/>
                              </w:rPr>
                              <w:t xml:space="preserve">Moyse </w:t>
                            </w:r>
                            <w:r w:rsidR="00757338">
                              <w:rPr>
                                <w:lang w:bidi="fr-FR"/>
                              </w:rPr>
                              <w:t>–</w:t>
                            </w:r>
                            <w:r>
                              <w:rPr>
                                <w:lang w:bidi="fr-FR"/>
                              </w:rPr>
                              <w:t xml:space="preserve"> Desmarets</w:t>
                            </w:r>
                            <w:r w:rsidR="00757338">
                              <w:rPr>
                                <w:lang w:bidi="fr-FR"/>
                              </w:rPr>
                              <w:t xml:space="preserve"> – </w:t>
                            </w:r>
                            <w:proofErr w:type="spellStart"/>
                            <w:r w:rsidR="00757338">
                              <w:rPr>
                                <w:lang w:bidi="fr-FR"/>
                              </w:rPr>
                              <w:t>Ilhe</w:t>
                            </w:r>
                            <w:proofErr w:type="spellEnd"/>
                            <w:r w:rsidR="00757338">
                              <w:rPr>
                                <w:lang w:bidi="fr-FR"/>
                              </w:rPr>
                              <w:t xml:space="preserve"> - </w:t>
                            </w:r>
                            <w:proofErr w:type="spellStart"/>
                            <w:r w:rsidR="00757338">
                              <w:rPr>
                                <w:lang w:bidi="fr-FR"/>
                              </w:rPr>
                              <w:t>Legeas</w:t>
                            </w:r>
                            <w:proofErr w:type="spellEnd"/>
                          </w:p>
                          <w:p w14:paraId="481D307F" w14:textId="77777777" w:rsidR="00AF4CBC" w:rsidRDefault="00AF4CBC"/>
                          <w:p w14:paraId="22DA592C" w14:textId="77777777" w:rsidR="00AF4CBC" w:rsidRDefault="00AF4CB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55B9F3ED" w14:textId="77777777" w:rsidR="00AF4CBC" w:rsidRDefault="0023196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 wp14:anchorId="7C22D0BE" wp14:editId="5EAEF90A">
                  <wp:extent cx="2389505" cy="600075"/>
                  <wp:effectExtent l="0" t="0" r="0" b="0"/>
                  <wp:docPr id="5" name="Image 5" descr="Résultat de recherche d'images pour &quot;ise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Résultat de recherche d'images pour &quot;ise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15" cy="61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BB1DF" w14:textId="2A3A0C43" w:rsidR="00AF4CBC" w:rsidRDefault="00BE0C74">
      <w:r>
        <w:rPr>
          <w:noProof/>
          <w:lang w:eastAsia="fr-FR"/>
        </w:rPr>
        <mc:AlternateContent>
          <mc:Choice Requires="wps">
            <w:drawing>
              <wp:anchor distT="91440" distB="91440" distL="114300" distR="114300" simplePos="0" relativeHeight="251670528" behindDoc="0" locked="0" layoutInCell="1" allowOverlap="1" wp14:anchorId="1E31FEB0" wp14:editId="67533351">
                <wp:simplePos x="0" y="0"/>
                <wp:positionH relativeFrom="page">
                  <wp:posOffset>247650</wp:posOffset>
                </wp:positionH>
                <wp:positionV relativeFrom="paragraph">
                  <wp:posOffset>3209925</wp:posOffset>
                </wp:positionV>
                <wp:extent cx="1895475" cy="1403985"/>
                <wp:effectExtent l="0" t="0" r="0" b="1905"/>
                <wp:wrapTopAndBottom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9AAAD" w14:textId="7F76C883" w:rsidR="00BE0C74" w:rsidRPr="00BE0C74" w:rsidRDefault="00BD3FCA">
                            <w:pPr>
                              <w:pBdr>
                                <w:top w:val="single" w:sz="24" w:space="8" w:color="0189F9" w:themeColor="accent1"/>
                                <w:bottom w:val="single" w:sz="24" w:space="8" w:color="0189F9" w:themeColor="accent1"/>
                              </w:pBdr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</w:rPr>
                              <w:t>3</w:t>
                            </w:r>
                            <w:r w:rsidRPr="00BD3FCA"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  <w:vertAlign w:val="superscript"/>
                              </w:rPr>
                              <w:t>ème</w:t>
                            </w:r>
                            <w:r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</w:rPr>
                              <w:t xml:space="preserve"> </w:t>
                            </w:r>
                            <w:r w:rsidR="00BE0C74" w:rsidRPr="00BE0C74"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</w:rPr>
                              <w:t>itération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31FEB0" id="Zone de texte 2" o:spid="_x0000_s1030" type="#_x0000_t202" style="position:absolute;margin-left:19.5pt;margin-top:252.75pt;width:149.25pt;height:110.55pt;z-index:251670528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" filled="f" stroked="f">
                <v:textbox style="mso-fit-shape-to-text:t">
                  <w:txbxContent>
                    <w:p w14:paraId="5BE9AAAD" w14:textId="7F76C883" w:rsidR="00BE0C74" w:rsidRPr="00BE0C74" w:rsidRDefault="00BD3FCA">
                      <w:pPr>
                        <w:pBdr>
                          <w:top w:val="single" w:sz="24" w:space="8" w:color="0189F9" w:themeColor="accent1"/>
                          <w:bottom w:val="single" w:sz="24" w:space="8" w:color="0189F9" w:themeColor="accent1"/>
                        </w:pBdr>
                        <w:rPr>
                          <w:i/>
                          <w:iCs/>
                          <w:color w:val="0189F9" w:themeColor="accent1"/>
                          <w:sz w:val="32"/>
                        </w:rPr>
                      </w:pPr>
                      <w:r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</w:rPr>
                        <w:t>3</w:t>
                      </w:r>
                      <w:r w:rsidRPr="00BD3FCA"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  <w:vertAlign w:val="superscript"/>
                        </w:rPr>
                        <w:t>ème</w:t>
                      </w:r>
                      <w:r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</w:rPr>
                        <w:t xml:space="preserve"> </w:t>
                      </w:r>
                      <w:r w:rsidR="00BE0C74" w:rsidRPr="00BE0C74"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</w:rPr>
                        <w:t>itération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31967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7994E3C0" wp14:editId="5FF224E6">
            <wp:simplePos x="0" y="0"/>
            <wp:positionH relativeFrom="column">
              <wp:posOffset>-12065</wp:posOffset>
            </wp:positionH>
            <wp:positionV relativeFrom="paragraph">
              <wp:posOffset>3030855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sme 4" descr="rectangle transparent coloré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677E77F9" wp14:editId="79CD854A">
            <wp:simplePos x="0" y="0"/>
            <wp:positionH relativeFrom="column">
              <wp:posOffset>-12065</wp:posOffset>
            </wp:positionH>
            <wp:positionV relativeFrom="paragraph">
              <wp:posOffset>3037205</wp:posOffset>
            </wp:positionV>
            <wp:extent cx="7045325" cy="3329305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hoto d’un centre d’affaires"/>
                    <pic:cNvPicPr>
                      <a:picLocks noChangeAspect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5C7F4F0F" wp14:editId="1B08D0F0">
            <wp:simplePos x="0" y="0"/>
            <wp:positionH relativeFrom="column">
              <wp:posOffset>3376295</wp:posOffset>
            </wp:positionH>
            <wp:positionV relativeFrom="paragraph">
              <wp:posOffset>1452880</wp:posOffset>
            </wp:positionV>
            <wp:extent cx="2273935" cy="3122295"/>
            <wp:effectExtent l="0" t="0" r="0" b="1905"/>
            <wp:wrapNone/>
            <wp:docPr id="2" name="Graphisme 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sme 2" descr="rectangle transparent coloré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C443C89" wp14:editId="20D33A33">
            <wp:simplePos x="0" y="0"/>
            <wp:positionH relativeFrom="column">
              <wp:posOffset>-718185</wp:posOffset>
            </wp:positionH>
            <wp:positionV relativeFrom="paragraph">
              <wp:posOffset>1619885</wp:posOffset>
            </wp:positionV>
            <wp:extent cx="5859780" cy="2489835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sme 1" descr="rectangle coloré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lang w:bidi="fr-FR"/>
        </w:rPr>
        <w:br w:type="page"/>
      </w:r>
    </w:p>
    <w:sdt>
      <w:sdtPr>
        <w:id w:val="185052160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0F0F3F" w:themeColor="text1"/>
          <w:sz w:val="28"/>
          <w:szCs w:val="22"/>
          <w:lang w:eastAsia="en-US"/>
        </w:rPr>
      </w:sdtEndPr>
      <w:sdtContent>
        <w:p w14:paraId="0D69AE03" w14:textId="1C88620E" w:rsidR="005D1B8D" w:rsidRDefault="005D1B8D">
          <w:pPr>
            <w:pStyle w:val="En-ttedetabledesmatires"/>
          </w:pPr>
          <w:r>
            <w:t>Table des matières</w:t>
          </w:r>
        </w:p>
        <w:p w14:paraId="04CA22F9" w14:textId="13C6CF5B" w:rsidR="00F35DE6" w:rsidRDefault="005D1B8D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F35DE6" w:rsidRPr="005C3A5A">
            <w:rPr>
              <w:rStyle w:val="Lienhypertexte"/>
              <w:noProof/>
            </w:rPr>
            <w:fldChar w:fldCharType="begin"/>
          </w:r>
          <w:r w:rsidR="00F35DE6" w:rsidRPr="005C3A5A">
            <w:rPr>
              <w:rStyle w:val="Lienhypertexte"/>
              <w:noProof/>
            </w:rPr>
            <w:instrText xml:space="preserve"> </w:instrText>
          </w:r>
          <w:r w:rsidR="00F35DE6">
            <w:rPr>
              <w:noProof/>
            </w:rPr>
            <w:instrText>HYPERLINK \l "_Toc27312696"</w:instrText>
          </w:r>
          <w:r w:rsidR="00F35DE6" w:rsidRPr="005C3A5A">
            <w:rPr>
              <w:rStyle w:val="Lienhypertexte"/>
              <w:noProof/>
            </w:rPr>
            <w:instrText xml:space="preserve"> </w:instrText>
          </w:r>
          <w:r w:rsidR="00F35DE6" w:rsidRPr="005C3A5A">
            <w:rPr>
              <w:rStyle w:val="Lienhypertexte"/>
              <w:noProof/>
            </w:rPr>
          </w:r>
          <w:r w:rsidR="00F35DE6" w:rsidRPr="005C3A5A">
            <w:rPr>
              <w:rStyle w:val="Lienhypertexte"/>
              <w:noProof/>
            </w:rPr>
            <w:fldChar w:fldCharType="separate"/>
          </w:r>
          <w:r w:rsidR="00F35DE6" w:rsidRPr="005C3A5A">
            <w:rPr>
              <w:rStyle w:val="Lienhypertexte"/>
              <w:noProof/>
            </w:rPr>
            <w:t>1.</w:t>
          </w:r>
          <w:r w:rsidR="00F35DE6">
            <w:rPr>
              <w:b w:val="0"/>
              <w:noProof/>
              <w:color w:val="auto"/>
              <w:sz w:val="22"/>
              <w:lang w:eastAsia="fr-FR"/>
            </w:rPr>
            <w:tab/>
          </w:r>
          <w:r w:rsidR="00F35DE6" w:rsidRPr="005C3A5A">
            <w:rPr>
              <w:rStyle w:val="Lienhypertexte"/>
              <w:noProof/>
            </w:rPr>
            <w:t>Rappel</w:t>
          </w:r>
          <w:r w:rsidR="00F35DE6">
            <w:rPr>
              <w:noProof/>
              <w:webHidden/>
            </w:rPr>
            <w:tab/>
          </w:r>
          <w:r w:rsidR="00F35DE6">
            <w:rPr>
              <w:noProof/>
              <w:webHidden/>
            </w:rPr>
            <w:fldChar w:fldCharType="begin"/>
          </w:r>
          <w:r w:rsidR="00F35DE6">
            <w:rPr>
              <w:noProof/>
              <w:webHidden/>
            </w:rPr>
            <w:instrText xml:space="preserve"> PAGEREF _Toc27312696 \h </w:instrText>
          </w:r>
          <w:r w:rsidR="00F35DE6">
            <w:rPr>
              <w:noProof/>
              <w:webHidden/>
            </w:rPr>
          </w:r>
          <w:r w:rsidR="00F35DE6">
            <w:rPr>
              <w:noProof/>
              <w:webHidden/>
            </w:rPr>
            <w:fldChar w:fldCharType="separate"/>
          </w:r>
          <w:r w:rsidR="00193348">
            <w:rPr>
              <w:noProof/>
              <w:webHidden/>
            </w:rPr>
            <w:t>2</w:t>
          </w:r>
          <w:r w:rsidR="00F35DE6">
            <w:rPr>
              <w:noProof/>
              <w:webHidden/>
            </w:rPr>
            <w:fldChar w:fldCharType="end"/>
          </w:r>
          <w:r w:rsidR="00F35DE6" w:rsidRPr="005C3A5A">
            <w:rPr>
              <w:rStyle w:val="Lienhypertexte"/>
              <w:noProof/>
            </w:rPr>
            <w:fldChar w:fldCharType="end"/>
          </w:r>
        </w:p>
        <w:p w14:paraId="59AC6EF1" w14:textId="0BD5580A" w:rsidR="00F35DE6" w:rsidRDefault="00F35DE6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697" w:history="1">
            <w:r w:rsidRPr="005C3A5A">
              <w:rPr>
                <w:rStyle w:val="Lienhypertexte"/>
                <w:noProof/>
              </w:rPr>
              <w:t>1.1.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C3A5A">
              <w:rPr>
                <w:rStyle w:val="Lienhypertexte"/>
                <w:noProof/>
              </w:rPr>
              <w:t>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_Toc27312697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8EE24" w14:textId="0084B47E" w:rsidR="00F35DE6" w:rsidRDefault="00F35DE6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698" w:history="1">
            <w:r w:rsidRPr="005C3A5A">
              <w:rPr>
                <w:rStyle w:val="Lienhypertexte"/>
                <w:noProof/>
              </w:rPr>
              <w:t>1.2.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C3A5A">
              <w:rPr>
                <w:rStyle w:val="Lienhypertexte"/>
                <w:noProof/>
              </w:rPr>
              <w:t>Contrainte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_Toc27312698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4A5B6" w14:textId="5321B9A8" w:rsidR="00F35DE6" w:rsidRDefault="00F35DE6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699" w:history="1">
            <w:r w:rsidRPr="005C3A5A">
              <w:rPr>
                <w:rStyle w:val="Lienhypertexte"/>
                <w:noProof/>
              </w:rPr>
              <w:t>1.3.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C3A5A">
              <w:rPr>
                <w:rStyle w:val="Lienhypertexte"/>
                <w:noProof/>
              </w:rPr>
              <w:t>Roadmap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_Toc27312699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5E74C" w14:textId="4D7BFC7F" w:rsidR="00F35DE6" w:rsidRDefault="00F35DE6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700" w:history="1">
            <w:r w:rsidRPr="005C3A5A">
              <w:rPr>
                <w:rStyle w:val="Lienhypertexte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C3A5A">
              <w:rPr>
                <w:rStyle w:val="Lienhypertexte"/>
                <w:noProof/>
              </w:rPr>
              <w:t>Avancés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_Toc27312700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72095" w14:textId="144CE499" w:rsidR="00F35DE6" w:rsidRDefault="00F35DE6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7312701" w:history="1">
            <w:r w:rsidRPr="005C3A5A">
              <w:rPr>
                <w:rStyle w:val="Lienhypertexte"/>
                <w:noProof/>
              </w:rPr>
              <w:t>2.1. 3</w:t>
            </w:r>
            <w:r w:rsidRPr="005C3A5A">
              <w:rPr>
                <w:rStyle w:val="Lienhypertexte"/>
                <w:noProof/>
                <w:vertAlign w:val="superscript"/>
              </w:rPr>
              <w:t>ème</w:t>
            </w:r>
            <w:r w:rsidRPr="005C3A5A">
              <w:rPr>
                <w:rStyle w:val="Lienhypertexte"/>
                <w:noProof/>
              </w:rPr>
              <w:t xml:space="preserve"> itération – 14/12/2019 12:30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_Toc27312701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9C308" w14:textId="14DB2C9F" w:rsidR="00F35DE6" w:rsidRDefault="00F35DE6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702" w:history="1">
            <w:r w:rsidRPr="005C3A5A">
              <w:rPr>
                <w:rStyle w:val="Lienhypertexte"/>
                <w:noProof/>
              </w:rPr>
              <w:t>2.1.1. IHM Web &amp; communication avec BDD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_Toc27312702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BC7A5" w14:textId="660517B2" w:rsidR="00F35DE6" w:rsidRDefault="00F35DE6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703" w:history="1">
            <w:r w:rsidRPr="005C3A5A">
              <w:rPr>
                <w:rStyle w:val="Lienhypertexte"/>
                <w:noProof/>
              </w:rPr>
              <w:t>2.1.2. Cobox Serveur – Multi clients &amp; Pipes Nommés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_Toc27312703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F88F" w14:textId="5B6B22C2" w:rsidR="00F35DE6" w:rsidRDefault="00F35DE6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704" w:history="1">
            <w:r w:rsidRPr="005C3A5A">
              <w:rPr>
                <w:rStyle w:val="Lienhypertexte"/>
                <w:noProof/>
              </w:rPr>
              <w:t>2.2.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5C3A5A">
              <w:rPr>
                <w:rStyle w:val="Lienhypertexte"/>
                <w:noProof/>
              </w:rPr>
              <w:t>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_Toc27312704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A43D6" w14:textId="718D4C55" w:rsidR="00F35DE6" w:rsidRDefault="00F35DE6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705" w:history="1">
            <w:r w:rsidRPr="005C3A5A">
              <w:rPr>
                <w:rStyle w:val="Lienhypertexte"/>
                <w:noProof/>
              </w:rPr>
              <w:t>2.2.1. Indicateurs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_Toc27312705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57179" w14:textId="3A55B33E" w:rsidR="005D1B8D" w:rsidRDefault="005D1B8D">
          <w:r>
            <w:rPr>
              <w:bCs/>
            </w:rPr>
            <w:fldChar w:fldCharType="end"/>
          </w:r>
        </w:p>
      </w:sdtContent>
    </w:sdt>
    <w:p w14:paraId="1202060E" w14:textId="2EC6EF07" w:rsidR="00AF4CBC" w:rsidRDefault="00AF4CBC"/>
    <w:p w14:paraId="72AEF730" w14:textId="77777777" w:rsidR="00AF4CBC" w:rsidRDefault="00231967">
      <w:pPr>
        <w:spacing w:after="200"/>
        <w:rPr>
          <w:bCs/>
        </w:rPr>
      </w:pPr>
      <w:r>
        <w:rPr>
          <w:lang w:bidi="fr-FR"/>
        </w:rPr>
        <w:br w:type="page"/>
      </w:r>
    </w:p>
    <w:p w14:paraId="3D4DDDCE" w14:textId="16EE1232" w:rsidR="00AF4CBC" w:rsidRDefault="00BE0C74">
      <w:pPr>
        <w:pStyle w:val="Titre1"/>
        <w:framePr w:wrap="around"/>
        <w:numPr>
          <w:ilvl w:val="0"/>
          <w:numId w:val="3"/>
        </w:numPr>
      </w:pPr>
      <w:bookmarkStart w:id="1" w:name="_Toc27312463"/>
      <w:bookmarkStart w:id="2" w:name="_Toc27312696"/>
      <w:r>
        <w:lastRenderedPageBreak/>
        <w:t>Rappel</w:t>
      </w:r>
      <w:bookmarkEnd w:id="1"/>
      <w:bookmarkEnd w:id="2"/>
    </w:p>
    <w:p w14:paraId="6F42FAEE" w14:textId="4B5D925F" w:rsidR="00AF4CBC" w:rsidRDefault="00231967" w:rsidP="00E37926">
      <w:pPr>
        <w:pStyle w:val="Titre2"/>
        <w:framePr w:wrap="around"/>
        <w:numPr>
          <w:ilvl w:val="1"/>
          <w:numId w:val="14"/>
        </w:numPr>
      </w:pPr>
      <w:r>
        <w:t xml:space="preserve"> </w:t>
      </w:r>
      <w:bookmarkStart w:id="3" w:name="_Toc27312464"/>
      <w:bookmarkStart w:id="4" w:name="_Toc27312697"/>
      <w:r>
        <w:t>Besoins</w:t>
      </w:r>
      <w:bookmarkEnd w:id="3"/>
      <w:bookmarkEnd w:id="4"/>
    </w:p>
    <w:p w14:paraId="77A16728" w14:textId="77777777" w:rsidR="00AF4CBC" w:rsidRDefault="00AF4CBC">
      <w:pPr>
        <w:pStyle w:val="Contenu"/>
        <w:framePr w:hSpace="0" w:wrap="auto" w:vAnchor="margin" w:hAnchor="text" w:yAlign="inline"/>
      </w:pPr>
    </w:p>
    <w:p w14:paraId="05FF5C8D" w14:textId="77777777" w:rsidR="00AF4CBC" w:rsidRDefault="00AF4CBC">
      <w:pPr>
        <w:pStyle w:val="Contenu"/>
        <w:framePr w:hSpace="0" w:wrap="auto" w:vAnchor="margin" w:hAnchor="text" w:yAlign="inline"/>
      </w:pPr>
    </w:p>
    <w:p w14:paraId="308E39CE" w14:textId="77777777" w:rsidR="00AF4CBC" w:rsidRDefault="00AF4CBC">
      <w:pPr>
        <w:pStyle w:val="Contenu"/>
        <w:framePr w:hSpace="0" w:wrap="auto" w:vAnchor="margin" w:hAnchor="text" w:yAlign="inline"/>
      </w:pPr>
    </w:p>
    <w:p w14:paraId="5B4C7099" w14:textId="1865478C" w:rsidR="00AF4CBC" w:rsidRDefault="00231967">
      <w:pPr>
        <w:pStyle w:val="Contenu"/>
        <w:framePr w:hSpace="0" w:wrap="auto" w:vAnchor="margin" w:hAnchor="text" w:yAlign="inline"/>
      </w:pPr>
      <w:r>
        <w:t>Le but d</w:t>
      </w:r>
      <w:r w:rsidR="00302C17">
        <w:t xml:space="preserve">u </w:t>
      </w:r>
      <w:r>
        <w:t>projet</w:t>
      </w:r>
      <w:r w:rsidR="00302C17">
        <w:t xml:space="preserve"> </w:t>
      </w:r>
      <w:proofErr w:type="spellStart"/>
      <w:r w:rsidR="00302C17">
        <w:t>Cobox</w:t>
      </w:r>
      <w:proofErr w:type="spellEnd"/>
      <w:r>
        <w:t xml:space="preserve"> est de concevoir une solution de domotique </w:t>
      </w:r>
      <w:r w:rsidR="00302C17">
        <w:t>pour particuliers,</w:t>
      </w:r>
      <w:r>
        <w:t xml:space="preserve"> </w:t>
      </w:r>
      <w:r w:rsidR="00302C17">
        <w:t>permettant</w:t>
      </w:r>
      <w:r>
        <w:t xml:space="preserve"> le contrôle et la supervision de différents éléments </w:t>
      </w:r>
      <w:r w:rsidR="00705D58">
        <w:t>(tout équipement pouvant être commandé par un relais) au sein</w:t>
      </w:r>
      <w:r>
        <w:t xml:space="preserve"> d’un foyer.</w:t>
      </w:r>
    </w:p>
    <w:p w14:paraId="1E88727A" w14:textId="77777777" w:rsidR="00AF4CBC" w:rsidRDefault="00AF4CBC">
      <w:pPr>
        <w:rPr>
          <w:b w:val="0"/>
        </w:rPr>
      </w:pPr>
    </w:p>
    <w:p w14:paraId="739C8470" w14:textId="77777777" w:rsidR="00AF4CBC" w:rsidRDefault="00231967">
      <w:pPr>
        <w:rPr>
          <w:b w:val="0"/>
        </w:rPr>
      </w:pPr>
      <w:r>
        <w:rPr>
          <w:b w:val="0"/>
        </w:rPr>
        <w:t>Cette solution se décomposera en une centrale domotique, et X clients. Les clients étant les actionneurs / capteurs.</w:t>
      </w:r>
    </w:p>
    <w:p w14:paraId="5691BFE3" w14:textId="77777777" w:rsidR="00AF4CBC" w:rsidRDefault="00AF4CBC">
      <w:pPr>
        <w:rPr>
          <w:b w:val="0"/>
        </w:rPr>
      </w:pPr>
    </w:p>
    <w:p w14:paraId="307B4367" w14:textId="77777777" w:rsidR="00AF4CBC" w:rsidRDefault="00231967">
      <w:pPr>
        <w:rPr>
          <w:b w:val="0"/>
        </w:rPr>
      </w:pPr>
      <w:r>
        <w:rPr>
          <w:b w:val="0"/>
        </w:rPr>
        <w:t>A ce jours les besoins concernant la centrale sont :</w:t>
      </w:r>
    </w:p>
    <w:p w14:paraId="03D59B64" w14:textId="5958C58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ses actionneurs en mode serveur via Wifi</w:t>
      </w:r>
      <w:r>
        <w:rPr>
          <w:b w:val="0"/>
        </w:rPr>
        <w:t xml:space="preserve"> directe (mode </w:t>
      </w:r>
      <w:proofErr w:type="spellStart"/>
      <w:r>
        <w:rPr>
          <w:b w:val="0"/>
        </w:rPr>
        <w:t>hotspot</w:t>
      </w:r>
      <w:proofErr w:type="spellEnd"/>
      <w:r>
        <w:rPr>
          <w:b w:val="0"/>
        </w:rPr>
        <w:t>)</w:t>
      </w:r>
    </w:p>
    <w:p w14:paraId="34B6FE0E" w14:textId="73520895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Afficher</w:t>
      </w:r>
      <w:r w:rsidR="00231967">
        <w:rPr>
          <w:b w:val="0"/>
        </w:rPr>
        <w:t xml:space="preserve"> de manière claire les mesures des différents éléments supervisés par la centrale</w:t>
      </w:r>
    </w:p>
    <w:p w14:paraId="6B3D37CC" w14:textId="77777777" w:rsidR="00AF4CBC" w:rsidRDefault="00AF4CBC">
      <w:pPr>
        <w:rPr>
          <w:b w:val="0"/>
        </w:rPr>
      </w:pPr>
    </w:p>
    <w:p w14:paraId="26928FB6" w14:textId="77777777" w:rsidR="00AF4CBC" w:rsidRDefault="00231967">
      <w:pPr>
        <w:rPr>
          <w:b w:val="0"/>
        </w:rPr>
      </w:pPr>
      <w:r>
        <w:rPr>
          <w:b w:val="0"/>
        </w:rPr>
        <w:t>Et concernant la partie client :</w:t>
      </w:r>
    </w:p>
    <w:p w14:paraId="5FA003AB" w14:textId="7EE73A8C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la centrale en mode client via Wifi </w:t>
      </w:r>
      <w:r>
        <w:rPr>
          <w:b w:val="0"/>
        </w:rPr>
        <w:t>directe</w:t>
      </w:r>
    </w:p>
    <w:p w14:paraId="18B9AD10" w14:textId="407DC155"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Piloter les actionneurs via des GPIO</w:t>
      </w:r>
      <w:r w:rsidR="004359BE">
        <w:rPr>
          <w:b w:val="0"/>
        </w:rPr>
        <w:t>*</w:t>
      </w:r>
    </w:p>
    <w:p w14:paraId="2630EE8B" w14:textId="57624E0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Acquisition de données</w:t>
      </w:r>
      <w:r w:rsidR="00231967">
        <w:rPr>
          <w:b w:val="0"/>
        </w:rPr>
        <w:t xml:space="preserve"> via des capteurs (Température / humidité…)</w:t>
      </w:r>
    </w:p>
    <w:p w14:paraId="3E3C1905" w14:textId="77777777" w:rsidR="00AF4CBC" w:rsidRDefault="00AF4CBC">
      <w:pPr>
        <w:rPr>
          <w:b w:val="0"/>
        </w:rPr>
      </w:pPr>
    </w:p>
    <w:p w14:paraId="2298BC72" w14:textId="77777777" w:rsidR="00AF4CBC" w:rsidRDefault="00AF4CBC">
      <w:pPr>
        <w:rPr>
          <w:b w:val="0"/>
        </w:rPr>
      </w:pPr>
    </w:p>
    <w:p w14:paraId="58821CE8" w14:textId="77777777" w:rsidR="00AF4CBC" w:rsidRDefault="00AF4CBC">
      <w:pPr>
        <w:rPr>
          <w:b w:val="0"/>
        </w:rPr>
      </w:pPr>
    </w:p>
    <w:p w14:paraId="129BD2AA" w14:textId="77777777" w:rsidR="00AF4CBC" w:rsidRDefault="00231967">
      <w:r>
        <w:br w:type="page"/>
      </w:r>
    </w:p>
    <w:p w14:paraId="7EED8A30" w14:textId="77777777" w:rsidR="00AF4CBC" w:rsidRDefault="00231967">
      <w:pPr>
        <w:pStyle w:val="Titre2"/>
        <w:framePr w:wrap="around"/>
        <w:numPr>
          <w:ilvl w:val="1"/>
          <w:numId w:val="3"/>
        </w:numPr>
      </w:pPr>
      <w:bookmarkStart w:id="5" w:name="_Toc27312465"/>
      <w:bookmarkStart w:id="6" w:name="_Toc27312698"/>
      <w:r>
        <w:lastRenderedPageBreak/>
        <w:t>Contrainte</w:t>
      </w:r>
      <w:bookmarkEnd w:id="5"/>
      <w:bookmarkEnd w:id="6"/>
    </w:p>
    <w:p w14:paraId="79DB49BF" w14:textId="77777777" w:rsidR="00AF4CBC" w:rsidRDefault="00AF4CBC"/>
    <w:p w14:paraId="6CA91D65" w14:textId="77777777" w:rsidR="00AF4CBC" w:rsidRDefault="00AF4CBC"/>
    <w:p w14:paraId="2ED99305" w14:textId="77777777" w:rsidR="00AF4CBC" w:rsidRDefault="00AF4CBC"/>
    <w:p w14:paraId="6BE9ECDF" w14:textId="2662307B" w:rsidR="00AF4CBC" w:rsidRDefault="00231967">
      <w:pPr>
        <w:rPr>
          <w:b w:val="0"/>
        </w:rPr>
      </w:pPr>
      <w:r>
        <w:rPr>
          <w:b w:val="0"/>
        </w:rPr>
        <w:t xml:space="preserve">Les contraintes de ce projet ont été définies en accord avec notre </w:t>
      </w:r>
      <w:r w:rsidR="00DF783A">
        <w:rPr>
          <w:b w:val="0"/>
        </w:rPr>
        <w:t>client</w:t>
      </w:r>
      <w:r>
        <w:rPr>
          <w:b w:val="0"/>
        </w:rPr>
        <w:t xml:space="preserve"> et sont susceptibles d’être modifiées avec l’évolution du présent document.</w:t>
      </w:r>
    </w:p>
    <w:p w14:paraId="083120D9" w14:textId="77777777" w:rsidR="00AF4CBC" w:rsidRDefault="00AF4CBC">
      <w:pPr>
        <w:rPr>
          <w:b w:val="0"/>
        </w:rPr>
      </w:pP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9"/>
        <w:gridCol w:w="7512"/>
      </w:tblGrid>
      <w:tr w:rsidR="00AF4CBC" w14:paraId="460D8918" w14:textId="77777777">
        <w:trPr>
          <w:trHeight w:val="37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FC5E5CB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  <w:t>Contraintes</w:t>
            </w:r>
          </w:p>
        </w:tc>
      </w:tr>
      <w:tr w:rsidR="00AF4CBC" w14:paraId="2D591E9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0512A39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CENTRALE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D91A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comporter un système d'exploitation linux</w:t>
            </w:r>
          </w:p>
        </w:tc>
      </w:tr>
      <w:tr w:rsidR="00AF4CBC" w14:paraId="5870E30B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8454D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773C4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utiliser un programme développé en C pouvant dialoguer avec les différents actionneurs</w:t>
            </w:r>
          </w:p>
        </w:tc>
      </w:tr>
      <w:tr w:rsidR="00AF4CBC" w14:paraId="3E58A0D3" w14:textId="77777777">
        <w:trPr>
          <w:trHeight w:val="80"/>
        </w:trPr>
        <w:tc>
          <w:tcPr>
            <w:tcW w:w="935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C309B7" w14:textId="77777777" w:rsidR="00AF4CBC" w:rsidRDefault="0023196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 </w:t>
            </w:r>
          </w:p>
        </w:tc>
      </w:tr>
      <w:tr w:rsidR="00AF4CBC" w14:paraId="7670C22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91E957E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ACTIONNEUR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9F09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dialoguer via Wifi</w:t>
            </w:r>
          </w:p>
        </w:tc>
      </w:tr>
      <w:tr w:rsidR="00AF4CBC" w14:paraId="7A553564" w14:textId="77777777">
        <w:trPr>
          <w:trHeight w:val="3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61DF3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7D8C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piloter jusqu’à 8 relais</w:t>
            </w:r>
          </w:p>
        </w:tc>
      </w:tr>
      <w:tr w:rsidR="00AF4CBC" w14:paraId="523FF3A0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4660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8CE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monitorer un capteur et de transmettre sa valeur à la centrale</w:t>
            </w:r>
          </w:p>
        </w:tc>
      </w:tr>
    </w:tbl>
    <w:p w14:paraId="7A721112" w14:textId="77777777" w:rsidR="00AF4CBC" w:rsidRDefault="00AF4CBC">
      <w:pPr>
        <w:rPr>
          <w:b w:val="0"/>
        </w:rPr>
      </w:pPr>
    </w:p>
    <w:p w14:paraId="0505D87A" w14:textId="77777777" w:rsidR="00AF4CBC" w:rsidRDefault="00AF4CBC">
      <w:pPr>
        <w:spacing w:after="200"/>
      </w:pPr>
    </w:p>
    <w:p w14:paraId="366490B8" w14:textId="77777777" w:rsidR="00F84551" w:rsidRDefault="00F84551"/>
    <w:p w14:paraId="57EA87DF" w14:textId="77777777" w:rsidR="00F84551" w:rsidRDefault="00F84551">
      <w:pPr>
        <w:spacing w:after="160" w:line="259" w:lineRule="auto"/>
      </w:pPr>
      <w:r>
        <w:br w:type="page"/>
      </w:r>
    </w:p>
    <w:p w14:paraId="4110D6C7" w14:textId="2326416B" w:rsidR="00F84551" w:rsidRDefault="00A913F0" w:rsidP="00F84551">
      <w:pPr>
        <w:pStyle w:val="Titre2"/>
        <w:framePr w:wrap="around"/>
        <w:numPr>
          <w:ilvl w:val="1"/>
          <w:numId w:val="3"/>
        </w:numPr>
      </w:pPr>
      <w:bookmarkStart w:id="7" w:name="_Toc27312466"/>
      <w:bookmarkStart w:id="8" w:name="_Toc27312699"/>
      <w:r>
        <w:lastRenderedPageBreak/>
        <w:t>Roadmap</w:t>
      </w:r>
      <w:bookmarkEnd w:id="7"/>
      <w:bookmarkEnd w:id="8"/>
    </w:p>
    <w:p w14:paraId="0DA85933" w14:textId="0E72BD44" w:rsidR="00A913F0" w:rsidRDefault="00A913F0" w:rsidP="00A913F0"/>
    <w:p w14:paraId="62D394F8" w14:textId="6A06E1EE" w:rsidR="00A913F0" w:rsidRDefault="00A913F0" w:rsidP="00A913F0"/>
    <w:p w14:paraId="20598846" w14:textId="77777777" w:rsidR="00A33988" w:rsidRDefault="00A33988" w:rsidP="00A913F0"/>
    <w:p w14:paraId="5E91C9DF" w14:textId="3968E170" w:rsidR="00A33988" w:rsidRPr="009C27CC" w:rsidRDefault="00A33988" w:rsidP="00A913F0">
      <w:pPr>
        <w:rPr>
          <w:b w:val="0"/>
        </w:rPr>
      </w:pPr>
      <w:r w:rsidRPr="009C27CC">
        <w:rPr>
          <w:b w:val="0"/>
        </w:rPr>
        <w:t xml:space="preserve">Ci-dessous, la Roadmap définissant </w:t>
      </w:r>
      <w:r w:rsidR="009C27CC" w:rsidRPr="009C27CC">
        <w:rPr>
          <w:b w:val="0"/>
        </w:rPr>
        <w:t xml:space="preserve">les étapes cruciales </w:t>
      </w:r>
      <w:r w:rsidRPr="009C27CC">
        <w:rPr>
          <w:b w:val="0"/>
        </w:rPr>
        <w:t>de notre projet</w:t>
      </w:r>
    </w:p>
    <w:p w14:paraId="1B84FBD0" w14:textId="66C15462" w:rsidR="006C13FB" w:rsidRDefault="005561B3" w:rsidP="006C13FB">
      <w:pPr>
        <w:keepNext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CF21AC" wp14:editId="779A2601">
                <wp:simplePos x="0" y="0"/>
                <wp:positionH relativeFrom="column">
                  <wp:posOffset>2678430</wp:posOffset>
                </wp:positionH>
                <wp:positionV relativeFrom="paragraph">
                  <wp:posOffset>2034540</wp:posOffset>
                </wp:positionV>
                <wp:extent cx="914400" cy="790575"/>
                <wp:effectExtent l="19050" t="19050" r="38100" b="47625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90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2C42077C" id="Ellipse 22" o:spid="_x0000_s1026" style="position:absolute;margin-left:210.9pt;margin-top:160.2pt;width:1in;height:6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" filled="f" strokecolor="red" strokeweight="4.5pt"/>
            </w:pict>
          </mc:Fallback>
        </mc:AlternateContent>
      </w:r>
      <w:r w:rsidR="00A33988">
        <w:rPr>
          <w:noProof/>
          <w:lang w:eastAsia="fr-FR"/>
        </w:rPr>
        <w:drawing>
          <wp:inline distT="0" distB="0" distL="0" distR="0" wp14:anchorId="021DCD56" wp14:editId="2992AA8A">
            <wp:extent cx="6097270" cy="43694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91A1" w14:textId="51CC6A7E" w:rsidR="00A913F0" w:rsidRPr="00A913F0" w:rsidRDefault="006C13FB" w:rsidP="006C13FB">
      <w:pPr>
        <w:pStyle w:val="Lgende"/>
        <w:jc w:val="center"/>
      </w:pPr>
      <w:r>
        <w:t xml:space="preserve">Figure </w:t>
      </w:r>
      <w:r w:rsidR="000B5491">
        <w:fldChar w:fldCharType="begin"/>
      </w:r>
      <w:r w:rsidR="000B5491">
        <w:instrText xml:space="preserve"> SEQ Figure \* ARABIC </w:instrText>
      </w:r>
      <w:r w:rsidR="000B5491">
        <w:fldChar w:fldCharType="separate"/>
      </w:r>
      <w:r w:rsidR="00193348">
        <w:rPr>
          <w:noProof/>
        </w:rPr>
        <w:t>1</w:t>
      </w:r>
      <w:r w:rsidR="000B5491">
        <w:rPr>
          <w:noProof/>
        </w:rPr>
        <w:fldChar w:fldCharType="end"/>
      </w:r>
      <w:r>
        <w:t xml:space="preserve"> : Roadmap </w:t>
      </w:r>
      <w:proofErr w:type="spellStart"/>
      <w:r>
        <w:t>Cobox</w:t>
      </w:r>
      <w:proofErr w:type="spellEnd"/>
    </w:p>
    <w:p w14:paraId="7E2AE231" w14:textId="77777777" w:rsidR="00F84551" w:rsidRDefault="00F84551"/>
    <w:p w14:paraId="4C03ADC0" w14:textId="77777777" w:rsidR="00F84551" w:rsidRDefault="00F84551"/>
    <w:p w14:paraId="4C4E7A64" w14:textId="53A2F2D8" w:rsidR="00AF4CBC" w:rsidRPr="000559F7" w:rsidRDefault="00BE0C74" w:rsidP="000559F7">
      <w:pPr>
        <w:jc w:val="center"/>
      </w:pPr>
      <w:r w:rsidRPr="000559F7">
        <w:t xml:space="preserve">Nous sommes donc à l’heure de la rédaction </w:t>
      </w:r>
      <w:r w:rsidR="000559F7" w:rsidRPr="000559F7">
        <w:t>à l’itération n°</w:t>
      </w:r>
      <w:r w:rsidR="00190693">
        <w:t>4</w:t>
      </w:r>
      <w:r w:rsidR="00231967" w:rsidRPr="000559F7">
        <w:br w:type="page"/>
      </w:r>
    </w:p>
    <w:p w14:paraId="79BA1F66" w14:textId="3947B886" w:rsidR="00AF4CBC" w:rsidRDefault="00BE71E2">
      <w:pPr>
        <w:pStyle w:val="Titre1"/>
        <w:framePr w:wrap="around"/>
        <w:numPr>
          <w:ilvl w:val="0"/>
          <w:numId w:val="3"/>
        </w:numPr>
      </w:pPr>
      <w:bookmarkStart w:id="9" w:name="_Toc27312467"/>
      <w:bookmarkStart w:id="10" w:name="_Toc27312700"/>
      <w:r>
        <w:lastRenderedPageBreak/>
        <w:t>Avancés</w:t>
      </w:r>
      <w:bookmarkEnd w:id="9"/>
      <w:bookmarkEnd w:id="10"/>
      <w:r>
        <w:t xml:space="preserve"> </w:t>
      </w:r>
    </w:p>
    <w:p w14:paraId="74537A6C" w14:textId="60A261F7" w:rsidR="00AF4CBC" w:rsidRDefault="00231967">
      <w:pPr>
        <w:pStyle w:val="Titre2"/>
        <w:framePr w:wrap="around"/>
      </w:pPr>
      <w:bookmarkStart w:id="11" w:name="_Toc27312468"/>
      <w:bookmarkStart w:id="12" w:name="_Toc27312701"/>
      <w:r>
        <w:t xml:space="preserve">2.1. </w:t>
      </w:r>
      <w:r w:rsidR="00BE5196">
        <w:t>3</w:t>
      </w:r>
      <w:r w:rsidR="00BE5196" w:rsidRPr="00BE5196">
        <w:rPr>
          <w:vertAlign w:val="superscript"/>
        </w:rPr>
        <w:t>ème</w:t>
      </w:r>
      <w:r w:rsidR="00BE5196">
        <w:t xml:space="preserve"> </w:t>
      </w:r>
      <w:r w:rsidR="00BE71E2">
        <w:t xml:space="preserve">itération – </w:t>
      </w:r>
      <w:r w:rsidR="00BE5196">
        <w:t>14</w:t>
      </w:r>
      <w:r w:rsidR="00BE71E2">
        <w:t>/1</w:t>
      </w:r>
      <w:r w:rsidR="00BE5196">
        <w:t>2</w:t>
      </w:r>
      <w:r w:rsidR="00BE71E2">
        <w:t>/2019 12:30</w:t>
      </w:r>
      <w:bookmarkEnd w:id="11"/>
      <w:bookmarkEnd w:id="12"/>
    </w:p>
    <w:p w14:paraId="418C7081" w14:textId="77777777" w:rsidR="00AF4CBC" w:rsidRDefault="00AF4CBC"/>
    <w:p w14:paraId="43C4D4A9" w14:textId="77777777" w:rsidR="00AF4CBC" w:rsidRDefault="00AF4CBC"/>
    <w:p w14:paraId="711F4264" w14:textId="77777777" w:rsidR="00AF4CBC" w:rsidRDefault="00AF4CBC"/>
    <w:p w14:paraId="5742DEDA" w14:textId="4E6515B7" w:rsidR="00AF4CBC" w:rsidRDefault="00231967">
      <w:pPr>
        <w:rPr>
          <w:b w:val="0"/>
        </w:rPr>
      </w:pPr>
      <w:r>
        <w:rPr>
          <w:b w:val="0"/>
        </w:rPr>
        <w:t xml:space="preserve">Ci-dessous sont détaillées les </w:t>
      </w:r>
      <w:r w:rsidR="00BE71E2">
        <w:rPr>
          <w:b w:val="0"/>
        </w:rPr>
        <w:t>avancés récentes sur notre projet</w:t>
      </w:r>
    </w:p>
    <w:p w14:paraId="3B6C3A05" w14:textId="77777777" w:rsidR="00AF4CBC" w:rsidRDefault="00AF4CBC"/>
    <w:p w14:paraId="4941B613" w14:textId="63B3531E" w:rsidR="00AF4CBC" w:rsidRDefault="00231967" w:rsidP="00344B50">
      <w:pPr>
        <w:pStyle w:val="Titre3"/>
      </w:pPr>
      <w:bookmarkStart w:id="13" w:name="_Toc27312469"/>
      <w:bookmarkStart w:id="14" w:name="_Toc27312702"/>
      <w:r>
        <w:t xml:space="preserve">2.1.1. </w:t>
      </w:r>
      <w:r w:rsidR="00D67E2A">
        <w:t>IHM Web &amp; communication avec BDD</w:t>
      </w:r>
      <w:bookmarkEnd w:id="13"/>
      <w:bookmarkEnd w:id="14"/>
    </w:p>
    <w:p w14:paraId="2C65296B" w14:textId="77777777" w:rsidR="00344B50" w:rsidRPr="00344B50" w:rsidRDefault="00344B50" w:rsidP="00344B50"/>
    <w:p w14:paraId="3593489D" w14:textId="0B07B5AB" w:rsidR="00344B50" w:rsidRDefault="00344B50" w:rsidP="00344B50">
      <w:pPr>
        <w:pStyle w:val="Titre4"/>
      </w:pPr>
      <w:r>
        <w:t>2.1.1.1. Effectif à ce jour</w:t>
      </w:r>
    </w:p>
    <w:p w14:paraId="41D11FFC" w14:textId="77777777" w:rsidR="00E611DE" w:rsidRPr="00E611DE" w:rsidRDefault="00E611DE" w:rsidP="00E611DE"/>
    <w:p w14:paraId="143C51D9" w14:textId="5FB0BEB7" w:rsidR="00AF4CBC" w:rsidRDefault="0059737A">
      <w:pPr>
        <w:rPr>
          <w:b w:val="0"/>
        </w:rPr>
      </w:pPr>
      <w:r>
        <w:rPr>
          <w:b w:val="0"/>
        </w:rPr>
        <w:t>Nous avons opté pour un IHM XAMPP sous distribution Ubuntu comportant :</w:t>
      </w:r>
    </w:p>
    <w:p w14:paraId="6F34F195" w14:textId="4FBF9884" w:rsidR="00BE71E2" w:rsidRDefault="0059737A" w:rsidP="00BE71E2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Un Apache2 comme serveur HTTP</w:t>
      </w:r>
    </w:p>
    <w:p w14:paraId="01E5E809" w14:textId="51A99B22" w:rsidR="00BE71E2" w:rsidRDefault="0059737A" w:rsidP="00BE71E2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 xml:space="preserve">Une base de données </w:t>
      </w:r>
      <w:r w:rsidR="005929F1">
        <w:rPr>
          <w:b w:val="0"/>
        </w:rPr>
        <w:t>Maria DB</w:t>
      </w:r>
      <w:r>
        <w:rPr>
          <w:b w:val="0"/>
        </w:rPr>
        <w:t xml:space="preserve"> récupérant </w:t>
      </w:r>
    </w:p>
    <w:p w14:paraId="0A7A5BA2" w14:textId="4B1167A0" w:rsidR="00344B50" w:rsidRDefault="00703470" w:rsidP="00344B50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Un moteur PHP qui permet la communication BDD / Web</w:t>
      </w:r>
    </w:p>
    <w:p w14:paraId="75C14DF2" w14:textId="32FFB9B8" w:rsidR="00703470" w:rsidRDefault="00703470" w:rsidP="00344B50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Une bibliothèque Perl qui ne sera pas utile</w:t>
      </w:r>
    </w:p>
    <w:p w14:paraId="1784959F" w14:textId="4703298B" w:rsidR="005929F1" w:rsidRDefault="005929F1" w:rsidP="005929F1">
      <w:pPr>
        <w:rPr>
          <w:b w:val="0"/>
        </w:rPr>
      </w:pPr>
    </w:p>
    <w:p w14:paraId="5F5D9103" w14:textId="1D53067A" w:rsidR="005929F1" w:rsidRPr="005929F1" w:rsidRDefault="005929F1" w:rsidP="005929F1">
      <w:pPr>
        <w:rPr>
          <w:b w:val="0"/>
        </w:rPr>
      </w:pPr>
      <w:r>
        <w:rPr>
          <w:b w:val="0"/>
        </w:rPr>
        <w:t xml:space="preserve">Une page </w:t>
      </w:r>
      <w:proofErr w:type="spellStart"/>
      <w:r>
        <w:rPr>
          <w:b w:val="0"/>
        </w:rPr>
        <w:t>Bootstrap</w:t>
      </w:r>
      <w:proofErr w:type="spellEnd"/>
      <w:r>
        <w:rPr>
          <w:b w:val="0"/>
        </w:rPr>
        <w:t xml:space="preserve"> HTML affichera le contenu de la base de données, sous forme d’indicateurs.</w:t>
      </w:r>
    </w:p>
    <w:p w14:paraId="5E98B618" w14:textId="77777777" w:rsidR="00344B50" w:rsidRPr="00344B50" w:rsidRDefault="00344B50" w:rsidP="00344B50">
      <w:pPr>
        <w:rPr>
          <w:b w:val="0"/>
        </w:rPr>
      </w:pPr>
    </w:p>
    <w:p w14:paraId="0C408AE4" w14:textId="38AF2445" w:rsidR="00AF4CBC" w:rsidRDefault="00344B50" w:rsidP="00344B50">
      <w:pPr>
        <w:pStyle w:val="Titre4"/>
      </w:pPr>
      <w:r>
        <w:t>2.1.1.2. Prochaine étape</w:t>
      </w:r>
    </w:p>
    <w:p w14:paraId="320F2B95" w14:textId="77777777" w:rsidR="00E611DE" w:rsidRPr="00E611DE" w:rsidRDefault="00E611DE" w:rsidP="00E611DE"/>
    <w:p w14:paraId="41A8925A" w14:textId="4F9D86C2" w:rsidR="00344B50" w:rsidRPr="00344B50" w:rsidRDefault="00344B50" w:rsidP="00344B50">
      <w:pPr>
        <w:rPr>
          <w:b w:val="0"/>
        </w:rPr>
      </w:pPr>
      <w:r w:rsidRPr="00344B50">
        <w:rPr>
          <w:b w:val="0"/>
        </w:rPr>
        <w:t>Les prochaines t</w:t>
      </w:r>
      <w:r w:rsidR="005929F1">
        <w:rPr>
          <w:b w:val="0"/>
        </w:rPr>
        <w:t>â</w:t>
      </w:r>
      <w:r w:rsidRPr="00344B50">
        <w:rPr>
          <w:b w:val="0"/>
        </w:rPr>
        <w:t>ches à effectuer sont :</w:t>
      </w:r>
    </w:p>
    <w:p w14:paraId="3803B871" w14:textId="77777777" w:rsidR="005929F1" w:rsidRDefault="005929F1" w:rsidP="003C5C71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Configuration de la base XAMPP</w:t>
      </w:r>
    </w:p>
    <w:p w14:paraId="21F206E0" w14:textId="29E4B738" w:rsidR="005929F1" w:rsidRDefault="005929F1" w:rsidP="003C5C71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Développement de la page Web</w:t>
      </w:r>
    </w:p>
    <w:p w14:paraId="231CFEA8" w14:textId="152C38DC" w:rsidR="00AF4CBC" w:rsidRDefault="005929F1" w:rsidP="003C5C71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Communication PHP fonctionnelle</w:t>
      </w:r>
    </w:p>
    <w:p w14:paraId="5C8E0EC9" w14:textId="38C454D6" w:rsidR="005929F1" w:rsidRDefault="005929F1" w:rsidP="005929F1">
      <w:pPr>
        <w:rPr>
          <w:b w:val="0"/>
        </w:rPr>
      </w:pPr>
    </w:p>
    <w:p w14:paraId="5EF75AD3" w14:textId="6A769625" w:rsidR="005929F1" w:rsidRPr="005929F1" w:rsidRDefault="005929F1" w:rsidP="005929F1">
      <w:pPr>
        <w:rPr>
          <w:b w:val="0"/>
        </w:rPr>
      </w:pPr>
    </w:p>
    <w:p w14:paraId="5FEAB8A2" w14:textId="1E23A3C7" w:rsidR="00207F24" w:rsidRPr="00E611DE" w:rsidRDefault="003C5C71" w:rsidP="00E611DE">
      <w:pPr>
        <w:spacing w:after="160" w:line="259" w:lineRule="auto"/>
        <w:rPr>
          <w:b w:val="0"/>
        </w:rPr>
      </w:pPr>
      <w:r>
        <w:rPr>
          <w:b w:val="0"/>
        </w:rPr>
        <w:br w:type="page"/>
      </w:r>
    </w:p>
    <w:p w14:paraId="740FB5AA" w14:textId="53B8498E" w:rsidR="00EE7721" w:rsidRPr="00EE7721" w:rsidRDefault="00231967" w:rsidP="00EE7721">
      <w:pPr>
        <w:pStyle w:val="Titre3"/>
      </w:pPr>
      <w:bookmarkStart w:id="15" w:name="_Toc27312470"/>
      <w:bookmarkStart w:id="16" w:name="_Toc27312703"/>
      <w:r>
        <w:lastRenderedPageBreak/>
        <w:t xml:space="preserve">2.1.2. </w:t>
      </w:r>
      <w:proofErr w:type="spellStart"/>
      <w:r w:rsidR="003C5C71">
        <w:t>Cobox</w:t>
      </w:r>
      <w:proofErr w:type="spellEnd"/>
      <w:r w:rsidR="003C5C71">
        <w:t xml:space="preserve"> Serveur </w:t>
      </w:r>
      <w:r w:rsidR="00EE7721">
        <w:t>–</w:t>
      </w:r>
      <w:r w:rsidR="003C5C71">
        <w:t xml:space="preserve"> </w:t>
      </w:r>
      <w:r w:rsidR="00EE7721">
        <w:t>Multi clients &amp; Pipes Nommés</w:t>
      </w:r>
      <w:bookmarkEnd w:id="15"/>
      <w:bookmarkEnd w:id="16"/>
    </w:p>
    <w:p w14:paraId="55A73FD4" w14:textId="1AE85E83" w:rsidR="003C5C71" w:rsidRPr="003C5C71" w:rsidRDefault="003C5C71" w:rsidP="003C5C71"/>
    <w:p w14:paraId="3F8202E3" w14:textId="71BB0C55" w:rsidR="00AF4CBC" w:rsidRDefault="00B84FAE">
      <w:pPr>
        <w:rPr>
          <w:b w:val="0"/>
          <w:bCs/>
        </w:rPr>
      </w:pPr>
      <w:r w:rsidRPr="00B84FAE">
        <w:rPr>
          <w:b w:val="0"/>
          <w:bCs/>
        </w:rPr>
        <w:t xml:space="preserve">La solution avec les pipes nommés a été remplacée par du </w:t>
      </w:r>
      <w:proofErr w:type="spellStart"/>
      <w:r w:rsidRPr="005D6D41">
        <w:t>Shared</w:t>
      </w:r>
      <w:proofErr w:type="spellEnd"/>
      <w:r w:rsidRPr="005D6D41">
        <w:t xml:space="preserve"> Memory Segment</w:t>
      </w:r>
      <w:r>
        <w:rPr>
          <w:b w:val="0"/>
          <w:bCs/>
        </w:rPr>
        <w:t xml:space="preserve"> (SMS)</w:t>
      </w:r>
      <w:r w:rsidR="00E709E4">
        <w:rPr>
          <w:b w:val="0"/>
          <w:bCs/>
        </w:rPr>
        <w:t>, qui transmet les données du fils vers le père</w:t>
      </w:r>
      <w:r w:rsidR="00407998">
        <w:rPr>
          <w:b w:val="0"/>
          <w:bCs/>
        </w:rPr>
        <w:t>.</w:t>
      </w:r>
    </w:p>
    <w:p w14:paraId="2FD5144A" w14:textId="24F45DA0" w:rsidR="00407998" w:rsidRDefault="00407998">
      <w:pPr>
        <w:rPr>
          <w:b w:val="0"/>
          <w:bCs/>
        </w:rPr>
      </w:pPr>
    </w:p>
    <w:tbl>
      <w:tblPr>
        <w:tblStyle w:val="TableauGrille4-Accentuation6"/>
        <w:tblW w:w="0" w:type="auto"/>
        <w:tblLook w:val="04A0" w:firstRow="1" w:lastRow="0" w:firstColumn="1" w:lastColumn="0" w:noHBand="0" w:noVBand="1"/>
      </w:tblPr>
      <w:tblGrid>
        <w:gridCol w:w="9592"/>
      </w:tblGrid>
      <w:tr w:rsidR="007A0E7E" w14:paraId="1DCD1DA7" w14:textId="77777777" w:rsidTr="007A0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2" w:type="dxa"/>
          </w:tcPr>
          <w:p w14:paraId="3A1048FE" w14:textId="427A0CE8" w:rsidR="007A0E7E" w:rsidRDefault="007A0E7E" w:rsidP="007A0E7E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Server.c</w:t>
            </w:r>
            <w:proofErr w:type="spellEnd"/>
          </w:p>
        </w:tc>
      </w:tr>
      <w:tr w:rsidR="007A0E7E" w14:paraId="0D35E1CF" w14:textId="77777777" w:rsidTr="007A0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2" w:type="dxa"/>
          </w:tcPr>
          <w:p w14:paraId="181E8D86" w14:textId="77777777" w:rsidR="007A0E7E" w:rsidRPr="005D1B8D" w:rsidRDefault="007A0E7E" w:rsidP="007A0E7E">
            <w:pPr>
              <w:rPr>
                <w:rFonts w:ascii="Consolas" w:hAnsi="Consolas"/>
                <w:sz w:val="22"/>
              </w:rPr>
            </w:pPr>
            <w:proofErr w:type="spellStart"/>
            <w:proofErr w:type="gramStart"/>
            <w:r w:rsidRPr="005D1B8D">
              <w:rPr>
                <w:rFonts w:ascii="Consolas" w:hAnsi="Consolas"/>
                <w:sz w:val="22"/>
              </w:rPr>
              <w:t>key</w:t>
            </w:r>
            <w:proofErr w:type="gramEnd"/>
            <w:r w:rsidRPr="005D1B8D">
              <w:rPr>
                <w:rFonts w:ascii="Consolas" w:hAnsi="Consolas"/>
                <w:sz w:val="22"/>
              </w:rPr>
              <w:t>_t</w:t>
            </w:r>
            <w:proofErr w:type="spellEnd"/>
            <w:r w:rsidRPr="005D1B8D">
              <w:rPr>
                <w:rFonts w:ascii="Consolas" w:hAnsi="Consolas"/>
                <w:sz w:val="22"/>
              </w:rPr>
              <w:t xml:space="preserve"> key = </w:t>
            </w:r>
            <w:proofErr w:type="spellStart"/>
            <w:r w:rsidRPr="005D1B8D">
              <w:rPr>
                <w:rFonts w:ascii="Consolas" w:hAnsi="Consolas"/>
                <w:sz w:val="22"/>
              </w:rPr>
              <w:t>ftok</w:t>
            </w:r>
            <w:proofErr w:type="spellEnd"/>
            <w:r w:rsidRPr="005D1B8D">
              <w:rPr>
                <w:rFonts w:ascii="Consolas" w:hAnsi="Consolas"/>
                <w:sz w:val="22"/>
              </w:rPr>
              <w:t>("shmfile",65);</w:t>
            </w:r>
          </w:p>
          <w:p w14:paraId="67280FD7" w14:textId="77777777" w:rsidR="007A0E7E" w:rsidRPr="005D1B8D" w:rsidRDefault="007A0E7E" w:rsidP="007A0E7E">
            <w:pPr>
              <w:rPr>
                <w:rFonts w:ascii="Consolas" w:hAnsi="Consolas"/>
                <w:sz w:val="22"/>
              </w:rPr>
            </w:pPr>
            <w:r w:rsidRPr="005D1B8D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5D1B8D">
              <w:rPr>
                <w:rFonts w:ascii="Consolas" w:hAnsi="Consolas"/>
                <w:sz w:val="22"/>
              </w:rPr>
              <w:t>int</w:t>
            </w:r>
            <w:proofErr w:type="spellEnd"/>
            <w:proofErr w:type="gramEnd"/>
            <w:r w:rsidRPr="005D1B8D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5D1B8D">
              <w:rPr>
                <w:rFonts w:ascii="Consolas" w:hAnsi="Consolas"/>
                <w:sz w:val="22"/>
              </w:rPr>
              <w:t>shmid</w:t>
            </w:r>
            <w:proofErr w:type="spellEnd"/>
            <w:r w:rsidRPr="005D1B8D">
              <w:rPr>
                <w:rFonts w:ascii="Consolas" w:hAnsi="Consolas"/>
                <w:sz w:val="22"/>
              </w:rPr>
              <w:t xml:space="preserve"> = </w:t>
            </w:r>
            <w:proofErr w:type="spellStart"/>
            <w:r w:rsidRPr="005D1B8D">
              <w:rPr>
                <w:rFonts w:ascii="Consolas" w:hAnsi="Consolas"/>
                <w:sz w:val="22"/>
              </w:rPr>
              <w:t>shmget</w:t>
            </w:r>
            <w:proofErr w:type="spellEnd"/>
            <w:r w:rsidRPr="005D1B8D">
              <w:rPr>
                <w:rFonts w:ascii="Consolas" w:hAnsi="Consolas"/>
                <w:sz w:val="22"/>
              </w:rPr>
              <w:t xml:space="preserve">(key,1024,0666|IPC_CREAT); </w:t>
            </w:r>
          </w:p>
          <w:p w14:paraId="06F493DC" w14:textId="77777777" w:rsidR="007A0E7E" w:rsidRPr="005D1B8D" w:rsidRDefault="007A0E7E" w:rsidP="007A0E7E">
            <w:pPr>
              <w:rPr>
                <w:rFonts w:ascii="Consolas" w:hAnsi="Consolas"/>
                <w:sz w:val="22"/>
              </w:rPr>
            </w:pPr>
            <w:r w:rsidRPr="005D1B8D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5D1B8D">
              <w:rPr>
                <w:rFonts w:ascii="Consolas" w:hAnsi="Consolas"/>
                <w:sz w:val="22"/>
              </w:rPr>
              <w:t>int</w:t>
            </w:r>
            <w:proofErr w:type="spellEnd"/>
            <w:proofErr w:type="gramEnd"/>
            <w:r w:rsidRPr="005D1B8D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5D1B8D">
              <w:rPr>
                <w:rFonts w:ascii="Consolas" w:hAnsi="Consolas"/>
                <w:sz w:val="22"/>
              </w:rPr>
              <w:t>sockfd</w:t>
            </w:r>
            <w:proofErr w:type="spellEnd"/>
            <w:r w:rsidRPr="005D1B8D">
              <w:rPr>
                <w:rFonts w:ascii="Consolas" w:hAnsi="Consolas"/>
                <w:sz w:val="22"/>
              </w:rPr>
              <w:t xml:space="preserve">, </w:t>
            </w:r>
            <w:proofErr w:type="spellStart"/>
            <w:r w:rsidRPr="005D1B8D">
              <w:rPr>
                <w:rFonts w:ascii="Consolas" w:hAnsi="Consolas"/>
                <w:sz w:val="22"/>
              </w:rPr>
              <w:t>ret</w:t>
            </w:r>
            <w:proofErr w:type="spellEnd"/>
            <w:r w:rsidRPr="005D1B8D">
              <w:rPr>
                <w:rFonts w:ascii="Consolas" w:hAnsi="Consolas"/>
                <w:sz w:val="22"/>
              </w:rPr>
              <w:t>, i;</w:t>
            </w:r>
          </w:p>
          <w:p w14:paraId="6FD90FD9" w14:textId="77777777" w:rsidR="007A0E7E" w:rsidRPr="005D1B8D" w:rsidRDefault="007A0E7E" w:rsidP="007A0E7E">
            <w:pPr>
              <w:rPr>
                <w:rFonts w:ascii="Consolas" w:hAnsi="Consolas"/>
                <w:sz w:val="22"/>
              </w:rPr>
            </w:pPr>
            <w:r w:rsidRPr="005D1B8D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5D1B8D">
              <w:rPr>
                <w:rFonts w:ascii="Consolas" w:hAnsi="Consolas"/>
                <w:sz w:val="22"/>
              </w:rPr>
              <w:t>struct</w:t>
            </w:r>
            <w:proofErr w:type="spellEnd"/>
            <w:proofErr w:type="gramEnd"/>
            <w:r w:rsidRPr="005D1B8D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5D1B8D">
              <w:rPr>
                <w:rFonts w:ascii="Consolas" w:hAnsi="Consolas"/>
                <w:sz w:val="22"/>
              </w:rPr>
              <w:t>sockaddr_in</w:t>
            </w:r>
            <w:proofErr w:type="spellEnd"/>
            <w:r w:rsidRPr="005D1B8D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5D1B8D">
              <w:rPr>
                <w:rFonts w:ascii="Consolas" w:hAnsi="Consolas"/>
                <w:sz w:val="22"/>
              </w:rPr>
              <w:t>serverAddr</w:t>
            </w:r>
            <w:proofErr w:type="spellEnd"/>
            <w:r w:rsidRPr="005D1B8D">
              <w:rPr>
                <w:rFonts w:ascii="Consolas" w:hAnsi="Consolas"/>
                <w:sz w:val="22"/>
              </w:rPr>
              <w:t>;</w:t>
            </w:r>
          </w:p>
          <w:p w14:paraId="7541E91F" w14:textId="77777777" w:rsidR="007A0E7E" w:rsidRPr="005D1B8D" w:rsidRDefault="007A0E7E" w:rsidP="007A0E7E">
            <w:pPr>
              <w:rPr>
                <w:rFonts w:ascii="Consolas" w:hAnsi="Consolas"/>
                <w:sz w:val="22"/>
              </w:rPr>
            </w:pPr>
            <w:r w:rsidRPr="005D1B8D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5D1B8D">
              <w:rPr>
                <w:rFonts w:ascii="Consolas" w:hAnsi="Consolas"/>
                <w:sz w:val="22"/>
              </w:rPr>
              <w:t>int</w:t>
            </w:r>
            <w:proofErr w:type="spellEnd"/>
            <w:proofErr w:type="gramEnd"/>
            <w:r w:rsidRPr="005D1B8D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5D1B8D">
              <w:rPr>
                <w:rFonts w:ascii="Consolas" w:hAnsi="Consolas"/>
                <w:sz w:val="22"/>
              </w:rPr>
              <w:t>newSocket</w:t>
            </w:r>
            <w:proofErr w:type="spellEnd"/>
            <w:r w:rsidRPr="005D1B8D">
              <w:rPr>
                <w:rFonts w:ascii="Consolas" w:hAnsi="Consolas"/>
                <w:sz w:val="22"/>
              </w:rPr>
              <w:t>;</w:t>
            </w:r>
          </w:p>
          <w:p w14:paraId="7C993CAD" w14:textId="77777777" w:rsidR="007A0E7E" w:rsidRPr="005D1B8D" w:rsidRDefault="007A0E7E" w:rsidP="007A0E7E">
            <w:pPr>
              <w:rPr>
                <w:rFonts w:ascii="Consolas" w:hAnsi="Consolas"/>
                <w:sz w:val="22"/>
              </w:rPr>
            </w:pPr>
            <w:r w:rsidRPr="005D1B8D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5D1B8D">
              <w:rPr>
                <w:rFonts w:ascii="Consolas" w:hAnsi="Consolas"/>
                <w:sz w:val="22"/>
              </w:rPr>
              <w:t>struct</w:t>
            </w:r>
            <w:proofErr w:type="spellEnd"/>
            <w:proofErr w:type="gramEnd"/>
            <w:r w:rsidRPr="005D1B8D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5D1B8D">
              <w:rPr>
                <w:rFonts w:ascii="Consolas" w:hAnsi="Consolas"/>
                <w:sz w:val="22"/>
              </w:rPr>
              <w:t>sockaddr_in</w:t>
            </w:r>
            <w:proofErr w:type="spellEnd"/>
            <w:r w:rsidRPr="005D1B8D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5D1B8D">
              <w:rPr>
                <w:rFonts w:ascii="Consolas" w:hAnsi="Consolas"/>
                <w:sz w:val="22"/>
              </w:rPr>
              <w:t>newAddr</w:t>
            </w:r>
            <w:proofErr w:type="spellEnd"/>
            <w:r w:rsidRPr="005D1B8D">
              <w:rPr>
                <w:rFonts w:ascii="Consolas" w:hAnsi="Consolas"/>
                <w:sz w:val="22"/>
              </w:rPr>
              <w:t>;</w:t>
            </w:r>
          </w:p>
          <w:p w14:paraId="1DB9A0C7" w14:textId="77777777" w:rsidR="007A0E7E" w:rsidRPr="005D1B8D" w:rsidRDefault="007A0E7E" w:rsidP="007A0E7E">
            <w:pPr>
              <w:rPr>
                <w:rFonts w:ascii="Consolas" w:hAnsi="Consolas"/>
                <w:sz w:val="22"/>
              </w:rPr>
            </w:pPr>
            <w:r w:rsidRPr="005D1B8D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5D1B8D">
              <w:rPr>
                <w:rFonts w:ascii="Consolas" w:hAnsi="Consolas"/>
                <w:sz w:val="22"/>
              </w:rPr>
              <w:t>socklen</w:t>
            </w:r>
            <w:proofErr w:type="gramEnd"/>
            <w:r w:rsidRPr="005D1B8D">
              <w:rPr>
                <w:rFonts w:ascii="Consolas" w:hAnsi="Consolas"/>
                <w:sz w:val="22"/>
              </w:rPr>
              <w:t>_t</w:t>
            </w:r>
            <w:proofErr w:type="spellEnd"/>
            <w:r w:rsidRPr="005D1B8D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5D1B8D">
              <w:rPr>
                <w:rFonts w:ascii="Consolas" w:hAnsi="Consolas"/>
                <w:sz w:val="22"/>
              </w:rPr>
              <w:t>addr_size</w:t>
            </w:r>
            <w:proofErr w:type="spellEnd"/>
            <w:r w:rsidRPr="005D1B8D">
              <w:rPr>
                <w:rFonts w:ascii="Consolas" w:hAnsi="Consolas"/>
                <w:sz w:val="22"/>
              </w:rPr>
              <w:t>;</w:t>
            </w:r>
          </w:p>
          <w:p w14:paraId="7559A35E" w14:textId="77777777" w:rsidR="007A0E7E" w:rsidRPr="005D1B8D" w:rsidRDefault="007A0E7E" w:rsidP="007A0E7E">
            <w:pPr>
              <w:rPr>
                <w:rFonts w:ascii="Consolas" w:hAnsi="Consolas"/>
                <w:sz w:val="22"/>
              </w:rPr>
            </w:pPr>
            <w:r w:rsidRPr="005D1B8D">
              <w:rPr>
                <w:rFonts w:ascii="Consolas" w:hAnsi="Consolas"/>
                <w:sz w:val="22"/>
              </w:rPr>
              <w:tab/>
            </w:r>
            <w:proofErr w:type="gramStart"/>
            <w:r w:rsidRPr="005D1B8D">
              <w:rPr>
                <w:rFonts w:ascii="Consolas" w:hAnsi="Consolas"/>
                <w:sz w:val="22"/>
              </w:rPr>
              <w:t>char</w:t>
            </w:r>
            <w:proofErr w:type="gramEnd"/>
            <w:r w:rsidRPr="005D1B8D">
              <w:rPr>
                <w:rFonts w:ascii="Consolas" w:hAnsi="Consolas"/>
                <w:sz w:val="22"/>
              </w:rPr>
              <w:t xml:space="preserve"> buffer[1024];</w:t>
            </w:r>
          </w:p>
          <w:p w14:paraId="0ADD4C61" w14:textId="77777777" w:rsidR="007A0E7E" w:rsidRPr="005D1B8D" w:rsidRDefault="007A0E7E" w:rsidP="007A0E7E">
            <w:pPr>
              <w:rPr>
                <w:rFonts w:ascii="Consolas" w:hAnsi="Consolas"/>
                <w:sz w:val="22"/>
              </w:rPr>
            </w:pPr>
            <w:r w:rsidRPr="005D1B8D">
              <w:rPr>
                <w:rFonts w:ascii="Consolas" w:hAnsi="Consolas"/>
                <w:sz w:val="22"/>
              </w:rPr>
              <w:tab/>
            </w:r>
            <w:proofErr w:type="spellStart"/>
            <w:proofErr w:type="gramStart"/>
            <w:r w:rsidRPr="005D1B8D">
              <w:rPr>
                <w:rFonts w:ascii="Consolas" w:hAnsi="Consolas"/>
                <w:sz w:val="22"/>
              </w:rPr>
              <w:t>pid</w:t>
            </w:r>
            <w:proofErr w:type="gramEnd"/>
            <w:r w:rsidRPr="005D1B8D">
              <w:rPr>
                <w:rFonts w:ascii="Consolas" w:hAnsi="Consolas"/>
                <w:sz w:val="22"/>
              </w:rPr>
              <w:t>_t</w:t>
            </w:r>
            <w:proofErr w:type="spellEnd"/>
            <w:r w:rsidRPr="005D1B8D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5D1B8D">
              <w:rPr>
                <w:rFonts w:ascii="Consolas" w:hAnsi="Consolas"/>
                <w:sz w:val="22"/>
              </w:rPr>
              <w:t>childpid</w:t>
            </w:r>
            <w:proofErr w:type="spellEnd"/>
            <w:r w:rsidRPr="005D1B8D">
              <w:rPr>
                <w:rFonts w:ascii="Consolas" w:hAnsi="Consolas"/>
                <w:sz w:val="22"/>
              </w:rPr>
              <w:t>;</w:t>
            </w:r>
          </w:p>
          <w:p w14:paraId="66C7E932" w14:textId="77777777" w:rsidR="007A0E7E" w:rsidRPr="005D1B8D" w:rsidRDefault="007A0E7E" w:rsidP="007A0E7E">
            <w:pPr>
              <w:rPr>
                <w:rFonts w:ascii="Consolas" w:hAnsi="Consolas"/>
                <w:sz w:val="22"/>
              </w:rPr>
            </w:pPr>
            <w:r w:rsidRPr="005D1B8D">
              <w:rPr>
                <w:rFonts w:ascii="Consolas" w:hAnsi="Consolas"/>
                <w:sz w:val="22"/>
              </w:rPr>
              <w:tab/>
            </w:r>
            <w:proofErr w:type="gramStart"/>
            <w:r w:rsidRPr="005D1B8D">
              <w:rPr>
                <w:rFonts w:ascii="Consolas" w:hAnsi="Consolas"/>
                <w:sz w:val="22"/>
              </w:rPr>
              <w:t>mesure</w:t>
            </w:r>
            <w:proofErr w:type="gramEnd"/>
            <w:r w:rsidRPr="005D1B8D">
              <w:rPr>
                <w:rFonts w:ascii="Consolas" w:hAnsi="Consolas"/>
                <w:sz w:val="22"/>
              </w:rPr>
              <w:t xml:space="preserve"> *m=NULL;</w:t>
            </w:r>
          </w:p>
          <w:p w14:paraId="1E4A19B4" w14:textId="77777777" w:rsidR="007A0E7E" w:rsidRPr="005D1B8D" w:rsidRDefault="007A0E7E" w:rsidP="007A0E7E">
            <w:pPr>
              <w:rPr>
                <w:rFonts w:ascii="Consolas" w:hAnsi="Consolas"/>
                <w:sz w:val="22"/>
              </w:rPr>
            </w:pPr>
            <w:r w:rsidRPr="005D1B8D">
              <w:rPr>
                <w:rFonts w:ascii="Consolas" w:hAnsi="Consolas"/>
                <w:sz w:val="22"/>
              </w:rPr>
              <w:tab/>
            </w:r>
            <w:proofErr w:type="gramStart"/>
            <w:r w:rsidRPr="005D1B8D">
              <w:rPr>
                <w:rFonts w:ascii="Consolas" w:hAnsi="Consolas"/>
                <w:sz w:val="22"/>
              </w:rPr>
              <w:t>m</w:t>
            </w:r>
            <w:proofErr w:type="gramEnd"/>
            <w:r w:rsidRPr="005D1B8D">
              <w:rPr>
                <w:rFonts w:ascii="Consolas" w:hAnsi="Consolas"/>
                <w:sz w:val="22"/>
              </w:rPr>
              <w:t xml:space="preserve"> = (mesure*)</w:t>
            </w:r>
            <w:proofErr w:type="spellStart"/>
            <w:r w:rsidRPr="005D1B8D">
              <w:rPr>
                <w:rFonts w:ascii="Consolas" w:hAnsi="Consolas"/>
                <w:sz w:val="22"/>
              </w:rPr>
              <w:t>malloc</w:t>
            </w:r>
            <w:proofErr w:type="spellEnd"/>
            <w:r w:rsidRPr="005D1B8D">
              <w:rPr>
                <w:rFonts w:ascii="Consolas" w:hAnsi="Consolas"/>
                <w:sz w:val="22"/>
              </w:rPr>
              <w:t>(</w:t>
            </w:r>
            <w:proofErr w:type="spellStart"/>
            <w:r w:rsidRPr="005D1B8D">
              <w:rPr>
                <w:rFonts w:ascii="Consolas" w:hAnsi="Consolas"/>
                <w:sz w:val="22"/>
              </w:rPr>
              <w:t>sizeof</w:t>
            </w:r>
            <w:proofErr w:type="spellEnd"/>
            <w:r w:rsidRPr="005D1B8D">
              <w:rPr>
                <w:rFonts w:ascii="Consolas" w:hAnsi="Consolas"/>
                <w:sz w:val="22"/>
              </w:rPr>
              <w:t xml:space="preserve">(mesure)); </w:t>
            </w:r>
          </w:p>
          <w:p w14:paraId="1BC8CF81" w14:textId="77777777" w:rsidR="007A0E7E" w:rsidRPr="005D1B8D" w:rsidRDefault="007A0E7E" w:rsidP="007A0E7E">
            <w:pPr>
              <w:rPr>
                <w:rFonts w:ascii="Consolas" w:hAnsi="Consolas"/>
                <w:sz w:val="22"/>
              </w:rPr>
            </w:pPr>
            <w:r w:rsidRPr="005D1B8D">
              <w:rPr>
                <w:rFonts w:ascii="Consolas" w:hAnsi="Consolas"/>
                <w:sz w:val="22"/>
              </w:rPr>
              <w:tab/>
            </w:r>
            <w:proofErr w:type="gramStart"/>
            <w:r w:rsidRPr="005D1B8D">
              <w:rPr>
                <w:rFonts w:ascii="Consolas" w:hAnsi="Consolas"/>
                <w:sz w:val="22"/>
              </w:rPr>
              <w:t>i</w:t>
            </w:r>
            <w:proofErr w:type="gramEnd"/>
            <w:r w:rsidRPr="005D1B8D">
              <w:rPr>
                <w:rFonts w:ascii="Consolas" w:hAnsi="Consolas"/>
                <w:sz w:val="22"/>
              </w:rPr>
              <w:t>=0;</w:t>
            </w:r>
          </w:p>
          <w:p w14:paraId="60F7604A" w14:textId="01CD5BC9" w:rsidR="007A0E7E" w:rsidRDefault="007A0E7E" w:rsidP="007A0E7E">
            <w:pPr>
              <w:rPr>
                <w:b/>
                <w:bCs w:val="0"/>
              </w:rPr>
            </w:pPr>
            <w:r w:rsidRPr="005D1B8D">
              <w:rPr>
                <w:rFonts w:ascii="Consolas" w:hAnsi="Consolas"/>
                <w:sz w:val="22"/>
              </w:rPr>
              <w:tab/>
            </w:r>
            <w:proofErr w:type="spellStart"/>
            <w:r w:rsidRPr="005D1B8D">
              <w:rPr>
                <w:rFonts w:ascii="Consolas" w:hAnsi="Consolas"/>
                <w:sz w:val="22"/>
              </w:rPr>
              <w:t>sockfd</w:t>
            </w:r>
            <w:proofErr w:type="spellEnd"/>
            <w:r w:rsidRPr="005D1B8D">
              <w:rPr>
                <w:rFonts w:ascii="Consolas" w:hAnsi="Consolas"/>
                <w:sz w:val="22"/>
              </w:rPr>
              <w:t xml:space="preserve"> = socket(AF_INET, SOCK_STREAM, 0);</w:t>
            </w:r>
          </w:p>
        </w:tc>
      </w:tr>
    </w:tbl>
    <w:p w14:paraId="35726E6B" w14:textId="261931BF" w:rsidR="007A0E7E" w:rsidRDefault="007A0E7E">
      <w:pPr>
        <w:rPr>
          <w:b w:val="0"/>
          <w:bCs/>
        </w:rPr>
      </w:pPr>
    </w:p>
    <w:p w14:paraId="45BD263B" w14:textId="6D4E954C" w:rsidR="00407998" w:rsidRPr="005D1B8D" w:rsidRDefault="00685546">
      <w:pPr>
        <w:rPr>
          <w:bCs/>
        </w:rPr>
      </w:pPr>
      <w:r w:rsidRPr="005D1B8D">
        <w:rPr>
          <w:bCs/>
        </w:rPr>
        <w:t>Composition de l’infrastructure</w:t>
      </w:r>
      <w:r w:rsidR="001B327C" w:rsidRPr="005D1B8D">
        <w:rPr>
          <w:bCs/>
        </w:rPr>
        <w:t xml:space="preserve"> à ce stade</w:t>
      </w:r>
      <w:r w:rsidRPr="005D1B8D">
        <w:rPr>
          <w:bCs/>
        </w:rPr>
        <w:t> :</w:t>
      </w:r>
    </w:p>
    <w:p w14:paraId="6EDB91E1" w14:textId="77777777" w:rsidR="00685546" w:rsidRDefault="00407998" w:rsidP="00685546">
      <w:pPr>
        <w:pStyle w:val="Paragraphedeliste"/>
        <w:numPr>
          <w:ilvl w:val="0"/>
          <w:numId w:val="4"/>
        </w:numPr>
        <w:rPr>
          <w:b w:val="0"/>
          <w:bCs/>
        </w:rPr>
      </w:pPr>
      <w:r w:rsidRPr="00685546">
        <w:rPr>
          <w:b w:val="0"/>
          <w:bCs/>
        </w:rPr>
        <w:t>1 serveur PI</w:t>
      </w:r>
    </w:p>
    <w:p w14:paraId="6DE28D27" w14:textId="77777777" w:rsidR="00685546" w:rsidRDefault="00407998" w:rsidP="00685546">
      <w:pPr>
        <w:pStyle w:val="Paragraphedeliste"/>
        <w:numPr>
          <w:ilvl w:val="0"/>
          <w:numId w:val="4"/>
        </w:numPr>
        <w:rPr>
          <w:b w:val="0"/>
          <w:bCs/>
        </w:rPr>
      </w:pPr>
      <w:r w:rsidRPr="00685546">
        <w:rPr>
          <w:b w:val="0"/>
          <w:bCs/>
        </w:rPr>
        <w:t>1 client ESP8266</w:t>
      </w:r>
    </w:p>
    <w:p w14:paraId="6911C09F" w14:textId="77777777" w:rsidR="00685546" w:rsidRDefault="00407998" w:rsidP="00685546">
      <w:pPr>
        <w:pStyle w:val="Paragraphedeliste"/>
        <w:numPr>
          <w:ilvl w:val="0"/>
          <w:numId w:val="4"/>
        </w:numPr>
        <w:rPr>
          <w:b w:val="0"/>
          <w:bCs/>
        </w:rPr>
      </w:pPr>
      <w:r w:rsidRPr="00685546">
        <w:rPr>
          <w:b w:val="0"/>
          <w:bCs/>
        </w:rPr>
        <w:t>1 DHT22</w:t>
      </w:r>
    </w:p>
    <w:p w14:paraId="60A47F81" w14:textId="0DC7943C" w:rsidR="00407998" w:rsidRPr="005D1B8D" w:rsidRDefault="00407998" w:rsidP="005D1B8D">
      <w:pPr>
        <w:pStyle w:val="Paragraphedeliste"/>
        <w:numPr>
          <w:ilvl w:val="0"/>
          <w:numId w:val="4"/>
        </w:numPr>
        <w:rPr>
          <w:b w:val="0"/>
          <w:bCs/>
        </w:rPr>
      </w:pPr>
      <w:r w:rsidRPr="00685546">
        <w:rPr>
          <w:b w:val="0"/>
          <w:bCs/>
        </w:rPr>
        <w:t>1 LED</w:t>
      </w:r>
    </w:p>
    <w:p w14:paraId="38C699A4" w14:textId="130A8C83" w:rsidR="001B327C" w:rsidRDefault="001B327C">
      <w:pPr>
        <w:rPr>
          <w:b w:val="0"/>
          <w:bCs/>
        </w:rPr>
      </w:pPr>
      <w:r>
        <w:rPr>
          <w:b w:val="0"/>
          <w:bCs/>
        </w:rPr>
        <w:t>Le tout communique ensembl</w:t>
      </w:r>
      <w:r w:rsidR="009C590E">
        <w:rPr>
          <w:b w:val="0"/>
          <w:bCs/>
        </w:rPr>
        <w:t>e.</w:t>
      </w:r>
    </w:p>
    <w:p w14:paraId="16BD4932" w14:textId="77777777" w:rsidR="005D1B8D" w:rsidRDefault="005D1B8D">
      <w:pPr>
        <w:rPr>
          <w:b w:val="0"/>
          <w:bCs/>
        </w:rPr>
      </w:pPr>
    </w:p>
    <w:p w14:paraId="1E48100D" w14:textId="7104A4F6" w:rsidR="001B327C" w:rsidRPr="00685546" w:rsidRDefault="001B327C">
      <w:pPr>
        <w:rPr>
          <w:b w:val="0"/>
          <w:bCs/>
        </w:rPr>
      </w:pPr>
      <w:r>
        <w:rPr>
          <w:b w:val="0"/>
          <w:bCs/>
        </w:rPr>
        <w:t>A l’heure actuelle, les éléments suivants sont effectués :</w:t>
      </w:r>
    </w:p>
    <w:p w14:paraId="65ECA0A2" w14:textId="2C08CF45" w:rsidR="001B327C" w:rsidRDefault="00407998">
      <w:pPr>
        <w:rPr>
          <w:b w:val="0"/>
          <w:bCs/>
        </w:rPr>
      </w:pPr>
      <w:r w:rsidRPr="00685546">
        <w:rPr>
          <w:b w:val="0"/>
          <w:bCs/>
        </w:rPr>
        <w:t>- Conception et câblage physique du prototype</w:t>
      </w:r>
      <w:r w:rsidRPr="00685546">
        <w:rPr>
          <w:b w:val="0"/>
          <w:bCs/>
        </w:rPr>
        <w:br/>
        <w:t xml:space="preserve">- Utilisation de la </w:t>
      </w:r>
      <w:proofErr w:type="spellStart"/>
      <w:r w:rsidRPr="00685546">
        <w:rPr>
          <w:b w:val="0"/>
          <w:bCs/>
        </w:rPr>
        <w:t>Raspberry</w:t>
      </w:r>
      <w:proofErr w:type="spellEnd"/>
      <w:r w:rsidRPr="00685546">
        <w:rPr>
          <w:b w:val="0"/>
          <w:bCs/>
        </w:rPr>
        <w:t xml:space="preserve"> comme serveur</w:t>
      </w:r>
      <w:r w:rsidRPr="00685546">
        <w:rPr>
          <w:b w:val="0"/>
          <w:bCs/>
        </w:rPr>
        <w:br/>
        <w:t>- Implantation des mesure</w:t>
      </w:r>
      <w:r w:rsidR="00685546">
        <w:rPr>
          <w:b w:val="0"/>
          <w:bCs/>
        </w:rPr>
        <w:t>s</w:t>
      </w:r>
      <w:r w:rsidRPr="00685546">
        <w:rPr>
          <w:b w:val="0"/>
          <w:bCs/>
        </w:rPr>
        <w:t xml:space="preserve"> en BDD.</w:t>
      </w:r>
      <w:r w:rsidRPr="00685546">
        <w:rPr>
          <w:b w:val="0"/>
          <w:bCs/>
        </w:rPr>
        <w:br/>
        <w:t>- Squelette d'une IHM</w:t>
      </w:r>
    </w:p>
    <w:p w14:paraId="15EB59D8" w14:textId="2A5F5B2E" w:rsidR="001B327C" w:rsidRDefault="001B327C">
      <w:pPr>
        <w:rPr>
          <w:b w:val="0"/>
          <w:bCs/>
        </w:rPr>
      </w:pPr>
    </w:p>
    <w:p w14:paraId="2739C592" w14:textId="0718A8AD" w:rsidR="001B327C" w:rsidRDefault="001B327C">
      <w:pPr>
        <w:rPr>
          <w:b w:val="0"/>
          <w:bCs/>
        </w:rPr>
      </w:pPr>
      <w:r>
        <w:rPr>
          <w:b w:val="0"/>
          <w:bCs/>
        </w:rPr>
        <w:t>Il reste donc :</w:t>
      </w:r>
    </w:p>
    <w:p w14:paraId="580BA58D" w14:textId="1C64BE24" w:rsidR="001B327C" w:rsidRDefault="001B327C" w:rsidP="001B327C">
      <w:pPr>
        <w:pStyle w:val="Paragraphedeliste"/>
        <w:numPr>
          <w:ilvl w:val="0"/>
          <w:numId w:val="4"/>
        </w:numPr>
        <w:rPr>
          <w:b w:val="0"/>
          <w:bCs/>
        </w:rPr>
      </w:pPr>
      <w:r>
        <w:rPr>
          <w:b w:val="0"/>
          <w:bCs/>
        </w:rPr>
        <w:t>Communication des valeurs à la BDD</w:t>
      </w:r>
    </w:p>
    <w:p w14:paraId="1EFF91B5" w14:textId="666501FB" w:rsidR="005D1B8D" w:rsidRDefault="005D1B8D">
      <w:pPr>
        <w:spacing w:after="160" w:line="259" w:lineRule="auto"/>
        <w:rPr>
          <w:b w:val="0"/>
          <w:bCs/>
        </w:rPr>
      </w:pPr>
      <w:r>
        <w:rPr>
          <w:b w:val="0"/>
          <w:bCs/>
        </w:rPr>
        <w:br w:type="page"/>
      </w:r>
    </w:p>
    <w:p w14:paraId="4C09F657" w14:textId="77777777" w:rsidR="005D1B8D" w:rsidRPr="005D1B8D" w:rsidRDefault="005D1B8D" w:rsidP="005D1B8D">
      <w:pPr>
        <w:rPr>
          <w:b w:val="0"/>
          <w:bCs/>
        </w:rPr>
      </w:pPr>
    </w:p>
    <w:p w14:paraId="12436FD7" w14:textId="4A3E4AD1" w:rsidR="00302C17" w:rsidRDefault="00302C17" w:rsidP="007466ED">
      <w:pPr>
        <w:pStyle w:val="Titre1"/>
        <w:framePr w:wrap="around"/>
      </w:pPr>
    </w:p>
    <w:p w14:paraId="007D4335" w14:textId="2DF67F6C" w:rsidR="00171630" w:rsidRDefault="005D1B8D" w:rsidP="00171630">
      <w:pPr>
        <w:pStyle w:val="Titre2"/>
        <w:framePr w:wrap="around" w:hAnchor="page" w:x="541" w:y="2895"/>
        <w:numPr>
          <w:ilvl w:val="1"/>
          <w:numId w:val="3"/>
        </w:numPr>
      </w:pPr>
      <w:bookmarkStart w:id="17" w:name="_Toc27312471"/>
      <w:bookmarkStart w:id="18" w:name="_Toc27312704"/>
      <w:r w:rsidRPr="00BD3FCA">
        <w:t>Documentation</w:t>
      </w:r>
      <w:bookmarkEnd w:id="17"/>
      <w:bookmarkEnd w:id="18"/>
    </w:p>
    <w:p w14:paraId="64831751" w14:textId="77777777" w:rsidR="005D1B8D" w:rsidRPr="005D1B8D" w:rsidRDefault="005D1B8D" w:rsidP="005D1B8D"/>
    <w:p w14:paraId="65772AA4" w14:textId="79530385" w:rsidR="00E43EB8" w:rsidRDefault="00F35DE6" w:rsidP="00E43EB8">
      <w:pPr>
        <w:rPr>
          <w:b w:val="0"/>
        </w:rPr>
      </w:pPr>
      <w:r>
        <w:rPr>
          <w:noProof/>
          <w:lang w:eastAsia="fr-FR"/>
        </w:rPr>
        <w:drawing>
          <wp:anchor distT="0" distB="0" distL="114300" distR="114300" simplePos="0" relativeHeight="251673600" behindDoc="1" locked="0" layoutInCell="1" allowOverlap="1" wp14:anchorId="44D5B93D" wp14:editId="1E88DC50">
            <wp:simplePos x="0" y="0"/>
            <wp:positionH relativeFrom="column">
              <wp:posOffset>36195</wp:posOffset>
            </wp:positionH>
            <wp:positionV relativeFrom="paragraph">
              <wp:posOffset>511175</wp:posOffset>
            </wp:positionV>
            <wp:extent cx="6454140" cy="5184140"/>
            <wp:effectExtent l="0" t="0" r="3810" b="0"/>
            <wp:wrapTight wrapText="bothSides">
              <wp:wrapPolygon edited="0">
                <wp:start x="0" y="0"/>
                <wp:lineTo x="0" y="21510"/>
                <wp:lineTo x="21549" y="21510"/>
                <wp:lineTo x="21549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EB8">
        <w:rPr>
          <w:b w:val="0"/>
        </w:rPr>
        <w:t xml:space="preserve">Vous pouvez retrouver la </w:t>
      </w:r>
      <w:proofErr w:type="spellStart"/>
      <w:r w:rsidR="00BA76AE">
        <w:rPr>
          <w:b w:val="0"/>
        </w:rPr>
        <w:t>M</w:t>
      </w:r>
      <w:r w:rsidR="00E43EB8">
        <w:rPr>
          <w:b w:val="0"/>
        </w:rPr>
        <w:t>ind</w:t>
      </w:r>
      <w:r w:rsidR="00BA76AE">
        <w:rPr>
          <w:b w:val="0"/>
        </w:rPr>
        <w:t>M</w:t>
      </w:r>
      <w:r w:rsidR="00E43EB8">
        <w:rPr>
          <w:b w:val="0"/>
        </w:rPr>
        <w:t>ap</w:t>
      </w:r>
      <w:proofErr w:type="spellEnd"/>
      <w:r w:rsidR="00E43EB8">
        <w:rPr>
          <w:b w:val="0"/>
        </w:rPr>
        <w:t xml:space="preserve"> du fonctionnement global de notre</w:t>
      </w:r>
      <w:r w:rsidR="00207F24">
        <w:rPr>
          <w:b w:val="0"/>
        </w:rPr>
        <w:t xml:space="preserve"> infrastructure </w:t>
      </w:r>
      <w:proofErr w:type="spellStart"/>
      <w:r w:rsidR="00E43EB8">
        <w:rPr>
          <w:b w:val="0"/>
        </w:rPr>
        <w:t>Cobox</w:t>
      </w:r>
      <w:proofErr w:type="spellEnd"/>
      <w:r w:rsidR="00E43EB8">
        <w:rPr>
          <w:b w:val="0"/>
        </w:rPr>
        <w:t xml:space="preserve"> serveur ci-dessous :</w:t>
      </w:r>
    </w:p>
    <w:p w14:paraId="3078BA0D" w14:textId="7F8DADD7" w:rsidR="005D1B8D" w:rsidRDefault="005D1B8D" w:rsidP="00E43EB8">
      <w:pPr>
        <w:keepNext/>
      </w:pPr>
    </w:p>
    <w:p w14:paraId="246AE8DA" w14:textId="66153F5A" w:rsidR="00E43EB8" w:rsidRDefault="00E43EB8" w:rsidP="00E43EB8">
      <w:pPr>
        <w:pStyle w:val="Lgende"/>
        <w:jc w:val="center"/>
      </w:pPr>
      <w:r>
        <w:t xml:space="preserve">Figure </w:t>
      </w:r>
      <w:r w:rsidR="000B5491">
        <w:fldChar w:fldCharType="begin"/>
      </w:r>
      <w:r w:rsidR="000B5491">
        <w:instrText xml:space="preserve"> SEQ Figure \* ARABIC </w:instrText>
      </w:r>
      <w:r w:rsidR="000B5491">
        <w:fldChar w:fldCharType="separate"/>
      </w:r>
      <w:r w:rsidR="00193348">
        <w:rPr>
          <w:noProof/>
        </w:rPr>
        <w:t>2</w:t>
      </w:r>
      <w:r w:rsidR="000B5491">
        <w:rPr>
          <w:noProof/>
        </w:rPr>
        <w:fldChar w:fldCharType="end"/>
      </w:r>
      <w:r>
        <w:t xml:space="preserve"> : Synoptique de fonctionnement</w:t>
      </w:r>
    </w:p>
    <w:p w14:paraId="59D795C1" w14:textId="3B7A1073" w:rsidR="005D1B8D" w:rsidRDefault="005D1B8D">
      <w:pPr>
        <w:spacing w:after="160" w:line="259" w:lineRule="auto"/>
      </w:pPr>
      <w:r>
        <w:br w:type="page"/>
      </w:r>
    </w:p>
    <w:p w14:paraId="0C8E2539" w14:textId="5FF8EEFF" w:rsidR="00C60FA7" w:rsidRDefault="00C356BF" w:rsidP="00C60FA7">
      <w:pPr>
        <w:pStyle w:val="Titre3"/>
      </w:pPr>
      <w:bookmarkStart w:id="19" w:name="_Toc27312472"/>
      <w:bookmarkStart w:id="20" w:name="_Toc27312705"/>
      <w:r>
        <w:lastRenderedPageBreak/>
        <w:t>2.2.1</w:t>
      </w:r>
      <w:r w:rsidR="00C60FA7">
        <w:t>. Indicateurs</w:t>
      </w:r>
      <w:bookmarkEnd w:id="19"/>
      <w:bookmarkEnd w:id="20"/>
    </w:p>
    <w:p w14:paraId="16C5D34E" w14:textId="1361359D" w:rsidR="00C60FA7" w:rsidRDefault="00C60FA7" w:rsidP="00C60FA7"/>
    <w:p w14:paraId="1A82C9DC" w14:textId="27F20B89" w:rsidR="00C60FA7" w:rsidRDefault="00C60FA7" w:rsidP="00C60FA7">
      <w:r>
        <w:rPr>
          <w:noProof/>
          <w:lang w:eastAsia="fr-FR"/>
        </w:rPr>
        <w:drawing>
          <wp:inline distT="0" distB="0" distL="0" distR="0" wp14:anchorId="6CF5223F" wp14:editId="70A11C49">
            <wp:extent cx="5486400" cy="3200400"/>
            <wp:effectExtent l="0" t="0" r="0" b="0"/>
            <wp:docPr id="11" name="Graphique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sectPr w:rsidR="00C60FA7">
      <w:headerReference w:type="even" r:id="rId17"/>
      <w:headerReference w:type="default" r:id="rId18"/>
      <w:footerReference w:type="even" r:id="rId19"/>
      <w:pgSz w:w="11906" w:h="16838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244EF8" w14:textId="77777777" w:rsidR="000B5491" w:rsidRDefault="000B5491">
      <w:pPr>
        <w:spacing w:line="240" w:lineRule="auto"/>
      </w:pPr>
      <w:r>
        <w:separator/>
      </w:r>
    </w:p>
  </w:endnote>
  <w:endnote w:type="continuationSeparator" w:id="0">
    <w:p w14:paraId="6B331688" w14:textId="77777777" w:rsidR="000B5491" w:rsidRDefault="000B54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D039F2" w14:textId="77777777" w:rsidR="00AF4CBC" w:rsidRDefault="000B5491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F178BC027A624EF580139EEF43B401FE"/>
        </w:placeholder>
        <w:temporary/>
        <w:showingPlcHdr/>
      </w:sdtPr>
      <w:sdtEndPr/>
      <w:sdtContent>
        <w:r w:rsidR="00231967">
          <w:rPr>
            <w:lang w:bidi="fr-FR"/>
          </w:rPr>
          <w:t>Entrez le titre du chapitre (niveau 1)</w:t>
        </w:r>
      </w:sdtContent>
    </w:sdt>
    <w:r w:rsidR="00231967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231967">
      <w:rPr>
        <w:rFonts w:asciiTheme="majorHAnsi" w:eastAsiaTheme="majorEastAsia" w:hAnsiTheme="majorHAnsi" w:cstheme="majorBidi"/>
        <w:lang w:bidi="fr-FR"/>
      </w:rPr>
      <w:t xml:space="preserve">Page </w:t>
    </w:r>
    <w:r w:rsidR="00231967">
      <w:rPr>
        <w:lang w:bidi="fr-FR"/>
      </w:rPr>
      <w:fldChar w:fldCharType="begin"/>
    </w:r>
    <w:r w:rsidR="00231967">
      <w:rPr>
        <w:lang w:bidi="fr-FR"/>
      </w:rPr>
      <w:instrText xml:space="preserve"> PAGE   \* MERGEFORMAT </w:instrText>
    </w:r>
    <w:r w:rsidR="00231967">
      <w:rPr>
        <w:lang w:bidi="fr-FR"/>
      </w:rPr>
      <w:fldChar w:fldCharType="separate"/>
    </w:r>
    <w:r w:rsidR="00231967">
      <w:rPr>
        <w:rFonts w:asciiTheme="majorHAnsi" w:eastAsiaTheme="majorEastAsia" w:hAnsiTheme="majorHAnsi" w:cstheme="majorBidi"/>
        <w:lang w:bidi="fr-FR"/>
      </w:rPr>
      <w:t>4</w:t>
    </w:r>
    <w:r w:rsidR="00231967">
      <w:rPr>
        <w:rFonts w:asciiTheme="majorHAnsi" w:eastAsiaTheme="majorEastAsia" w:hAnsiTheme="majorHAnsi" w:cstheme="majorBidi"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987802" w14:textId="77777777" w:rsidR="000B5491" w:rsidRDefault="000B5491">
      <w:pPr>
        <w:spacing w:line="240" w:lineRule="auto"/>
      </w:pPr>
      <w:r>
        <w:separator/>
      </w:r>
    </w:p>
  </w:footnote>
  <w:footnote w:type="continuationSeparator" w:id="0">
    <w:p w14:paraId="343BCA29" w14:textId="77777777" w:rsidR="000B5491" w:rsidRDefault="000B54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F91F5F" w14:textId="77777777" w:rsidR="00AF4CBC" w:rsidRDefault="00231967">
    <w:pPr>
      <w:pStyle w:val="En-tte"/>
    </w:pPr>
    <w:r>
      <w:rPr>
        <w:lang w:bidi="fr-FR"/>
      </w:rPr>
      <w:t>Plan marketing d’</w:t>
    </w:r>
    <w:proofErr w:type="spellStart"/>
    <w:r>
      <w:rPr>
        <w:lang w:bidi="fr-FR"/>
      </w:rPr>
      <w:t>Adventure</w:t>
    </w:r>
    <w:proofErr w:type="spellEnd"/>
    <w:r>
      <w:rPr>
        <w:lang w:bidi="fr-FR"/>
      </w:rPr>
      <w:t xml:space="preserve"> Works</w:t>
    </w:r>
  </w:p>
  <w:p w14:paraId="2035638B" w14:textId="77777777" w:rsidR="00AF4CBC" w:rsidRDefault="00AF4CB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660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432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660"/>
    </w:tblGrid>
    <w:tr w:rsidR="00AF4CBC" w14:paraId="31054FD3" w14:textId="77777777">
      <w:trPr>
        <w:trHeight w:val="1712"/>
      </w:trPr>
      <w:tc>
        <w:tcPr>
          <w:tcW w:w="12660" w:type="dxa"/>
          <w:tcBorders>
            <w:top w:val="nil"/>
            <w:left w:val="nil"/>
            <w:bottom w:val="nil"/>
            <w:right w:val="nil"/>
          </w:tcBorders>
        </w:tcPr>
        <w:p w14:paraId="0440478B" w14:textId="2541F9A7" w:rsidR="00AF4CBC" w:rsidRDefault="00231967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479FB9" wp14:editId="05C77E5D">
                    <wp:simplePos x="0" y="0"/>
                    <wp:positionH relativeFrom="column">
                      <wp:posOffset>7117715</wp:posOffset>
                    </wp:positionH>
                    <wp:positionV relativeFrom="paragraph">
                      <wp:posOffset>241935</wp:posOffset>
                    </wp:positionV>
                    <wp:extent cx="778510" cy="298450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05E588" w14:textId="571C9475" w:rsidR="00AF4CBC" w:rsidRDefault="0023196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193348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8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77436F3D" w14:textId="77777777" w:rsidR="00AF4CBC" w:rsidRDefault="00AF4CBC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B479FB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1" type="#_x0000_t202" style="position:absolute;left:0;text-align:left;margin-left:560.45pt;margin-top:19.05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" filled="f" stroked="f" strokeweight=".5pt">
                    <v:textbox>
                      <w:txbxContent>
                        <w:p w14:paraId="4205E588" w14:textId="571C9475" w:rsidR="00AF4CBC" w:rsidRDefault="0023196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193348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8</w: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77436F3D" w14:textId="77777777" w:rsidR="00AF4CBC" w:rsidRDefault="00AF4CBC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inline distT="0" distB="0" distL="0" distR="0" wp14:anchorId="51475687" wp14:editId="38CF6158">
                    <wp:extent cx="8034655" cy="154051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 xmlns:wpsCustomData="http://www.wps.cn/officeDocument/2013/wpsCustomData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id="Groupe 20" o:spid="_x0000_s1026" o:spt="203" alt="rectangle coloré pour le titre" style="height:121.3pt;width:632.65pt;" coordsize="7884949,1512570" o:gfxdata="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">
                    <o:lock v:ext="edit" aspectratio="f"/>
                    <v:shape id="Graphisme 14" o:spid="_x0000_s1026" o:spt="75" alt="rectangle coloré" type="#_x0000_t75" style="position:absolute;left:0;top:197708;height:974725;width:4250690;" filled="f" o:preferrelative="t" stroked="f" coordsize="21600,21600" o:gfxdata="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Tk0wb0AAADb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r:id="rId4" o:title=""/>
                      <o:lock v:ext="edit" aspectratio="t"/>
                    </v:shape>
                    <v:shape id="Graphisme 16" o:spid="_x0000_s1026" o:spt="75" alt="rectangle coloré" type="#_x0000_t75" style="position:absolute;left:3459891;top:0;height:1512570;width:1050290;" filled="f" o:preferrelative="t" stroked="f" coordsize="21600,21600" o:gfxdata="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5iMvT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Graphisme 19" o:spid="_x0000_s1026" o:spt="75" alt="rectangle gris" type="#_x0000_t75" style="position:absolute;left:4624859;top:0;height:802640;width:3260090;" filled="f" o:preferrelative="t" stroked="f" coordsize="21600,21600" o:gfxdata="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HxVY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w10:wrap type="none"/>
                    <w10:anchorlock/>
                  </v:group>
                </w:pict>
              </mc:Fallback>
            </mc:AlternateContent>
          </w:r>
        </w:p>
      </w:tc>
    </w:tr>
  </w:tbl>
  <w:p w14:paraId="33D43190" w14:textId="77777777" w:rsidR="00AF4CBC" w:rsidRDefault="00AF4CB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A0E9A"/>
    <w:multiLevelType w:val="hybridMultilevel"/>
    <w:tmpl w:val="B7AAAC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0384B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08E01EF9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" w15:restartNumberingAfterBreak="0">
    <w:nsid w:val="09A11F0F"/>
    <w:multiLevelType w:val="multilevel"/>
    <w:tmpl w:val="09A11F0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31D7A"/>
    <w:multiLevelType w:val="hybridMultilevel"/>
    <w:tmpl w:val="3082532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81406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6" w15:restartNumberingAfterBreak="0">
    <w:nsid w:val="314E3093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7" w15:restartNumberingAfterBreak="0">
    <w:nsid w:val="39A5306A"/>
    <w:multiLevelType w:val="hybridMultilevel"/>
    <w:tmpl w:val="114CD09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B33C14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9" w15:restartNumberingAfterBreak="0">
    <w:nsid w:val="526240E5"/>
    <w:multiLevelType w:val="multilevel"/>
    <w:tmpl w:val="526240E5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FC42B3F"/>
    <w:multiLevelType w:val="multilevel"/>
    <w:tmpl w:val="93B294D0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1" w15:restartNumberingAfterBreak="0">
    <w:nsid w:val="65C20721"/>
    <w:multiLevelType w:val="hybridMultilevel"/>
    <w:tmpl w:val="72E63D32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6C4013AF"/>
    <w:multiLevelType w:val="multilevel"/>
    <w:tmpl w:val="2ADA3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color w:val="0070C0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3" w15:restartNumberingAfterBreak="0">
    <w:nsid w:val="79AC0104"/>
    <w:multiLevelType w:val="multilevel"/>
    <w:tmpl w:val="79AC0104"/>
    <w:lvl w:ilvl="0">
      <w:start w:val="1"/>
      <w:numFmt w:val="decimal"/>
      <w:pStyle w:val="Listenumros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12"/>
  </w:num>
  <w:num w:numId="4">
    <w:abstractNumId w:val="3"/>
  </w:num>
  <w:num w:numId="5">
    <w:abstractNumId w:val="11"/>
  </w:num>
  <w:num w:numId="6">
    <w:abstractNumId w:val="8"/>
  </w:num>
  <w:num w:numId="7">
    <w:abstractNumId w:val="1"/>
  </w:num>
  <w:num w:numId="8">
    <w:abstractNumId w:val="7"/>
  </w:num>
  <w:num w:numId="9">
    <w:abstractNumId w:val="2"/>
  </w:num>
  <w:num w:numId="10">
    <w:abstractNumId w:val="0"/>
  </w:num>
  <w:num w:numId="11">
    <w:abstractNumId w:val="6"/>
  </w:num>
  <w:num w:numId="12">
    <w:abstractNumId w:val="4"/>
  </w:num>
  <w:num w:numId="13">
    <w:abstractNumId w:val="5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959"/>
    <w:rsid w:val="FC7D4205"/>
    <w:rsid w:val="000174F2"/>
    <w:rsid w:val="00032F24"/>
    <w:rsid w:val="000559F7"/>
    <w:rsid w:val="00067C92"/>
    <w:rsid w:val="00085069"/>
    <w:rsid w:val="000B5491"/>
    <w:rsid w:val="00136006"/>
    <w:rsid w:val="001449EC"/>
    <w:rsid w:val="00146CD2"/>
    <w:rsid w:val="001474B6"/>
    <w:rsid w:val="00152CB4"/>
    <w:rsid w:val="001670A7"/>
    <w:rsid w:val="00171630"/>
    <w:rsid w:val="00190693"/>
    <w:rsid w:val="00193348"/>
    <w:rsid w:val="001B327C"/>
    <w:rsid w:val="001B361F"/>
    <w:rsid w:val="001B5F01"/>
    <w:rsid w:val="001D10D5"/>
    <w:rsid w:val="001D1A91"/>
    <w:rsid w:val="001E3C73"/>
    <w:rsid w:val="001F0AF0"/>
    <w:rsid w:val="001F564F"/>
    <w:rsid w:val="00207F24"/>
    <w:rsid w:val="002178B9"/>
    <w:rsid w:val="00226F11"/>
    <w:rsid w:val="00231967"/>
    <w:rsid w:val="00253959"/>
    <w:rsid w:val="00291712"/>
    <w:rsid w:val="002A53DC"/>
    <w:rsid w:val="002E0194"/>
    <w:rsid w:val="00302C17"/>
    <w:rsid w:val="00303EF8"/>
    <w:rsid w:val="00344B50"/>
    <w:rsid w:val="003620E2"/>
    <w:rsid w:val="0039471E"/>
    <w:rsid w:val="003C5C71"/>
    <w:rsid w:val="003E0096"/>
    <w:rsid w:val="003F5051"/>
    <w:rsid w:val="00400299"/>
    <w:rsid w:val="00407998"/>
    <w:rsid w:val="004154E9"/>
    <w:rsid w:val="00420DF5"/>
    <w:rsid w:val="004359BE"/>
    <w:rsid w:val="004371B6"/>
    <w:rsid w:val="00444C7B"/>
    <w:rsid w:val="00462583"/>
    <w:rsid w:val="0048718B"/>
    <w:rsid w:val="0049185C"/>
    <w:rsid w:val="004D2C55"/>
    <w:rsid w:val="004F2231"/>
    <w:rsid w:val="004F41D6"/>
    <w:rsid w:val="004F4E5D"/>
    <w:rsid w:val="00506510"/>
    <w:rsid w:val="0051019E"/>
    <w:rsid w:val="005112D1"/>
    <w:rsid w:val="00542A5E"/>
    <w:rsid w:val="0055035B"/>
    <w:rsid w:val="00554E75"/>
    <w:rsid w:val="005561B3"/>
    <w:rsid w:val="0055770D"/>
    <w:rsid w:val="0057621B"/>
    <w:rsid w:val="00577EF1"/>
    <w:rsid w:val="005929F1"/>
    <w:rsid w:val="0059737A"/>
    <w:rsid w:val="005B572E"/>
    <w:rsid w:val="005C3643"/>
    <w:rsid w:val="005C673C"/>
    <w:rsid w:val="005D1B8D"/>
    <w:rsid w:val="005D6D41"/>
    <w:rsid w:val="006140E9"/>
    <w:rsid w:val="0068500D"/>
    <w:rsid w:val="00685546"/>
    <w:rsid w:val="006A731D"/>
    <w:rsid w:val="006C13FB"/>
    <w:rsid w:val="006F5D8C"/>
    <w:rsid w:val="00703470"/>
    <w:rsid w:val="007057F4"/>
    <w:rsid w:val="00705D58"/>
    <w:rsid w:val="007417B3"/>
    <w:rsid w:val="00742102"/>
    <w:rsid w:val="007466ED"/>
    <w:rsid w:val="00750AC4"/>
    <w:rsid w:val="00757338"/>
    <w:rsid w:val="00773B66"/>
    <w:rsid w:val="007A0E7E"/>
    <w:rsid w:val="007C7473"/>
    <w:rsid w:val="007D26F1"/>
    <w:rsid w:val="007E0912"/>
    <w:rsid w:val="007E1D98"/>
    <w:rsid w:val="007E5499"/>
    <w:rsid w:val="007E5DC4"/>
    <w:rsid w:val="00806C22"/>
    <w:rsid w:val="00814E71"/>
    <w:rsid w:val="008253A5"/>
    <w:rsid w:val="008417CE"/>
    <w:rsid w:val="0084277E"/>
    <w:rsid w:val="00844B64"/>
    <w:rsid w:val="00890930"/>
    <w:rsid w:val="008A3C95"/>
    <w:rsid w:val="008B11C2"/>
    <w:rsid w:val="008C386D"/>
    <w:rsid w:val="008C5106"/>
    <w:rsid w:val="008D5829"/>
    <w:rsid w:val="00910BC5"/>
    <w:rsid w:val="009359CF"/>
    <w:rsid w:val="00937718"/>
    <w:rsid w:val="00946F55"/>
    <w:rsid w:val="00965BD5"/>
    <w:rsid w:val="009875C8"/>
    <w:rsid w:val="00991D08"/>
    <w:rsid w:val="009B5698"/>
    <w:rsid w:val="009B5B26"/>
    <w:rsid w:val="009C27CC"/>
    <w:rsid w:val="009C590E"/>
    <w:rsid w:val="009D23DC"/>
    <w:rsid w:val="00A11318"/>
    <w:rsid w:val="00A33988"/>
    <w:rsid w:val="00A63DE6"/>
    <w:rsid w:val="00A840B7"/>
    <w:rsid w:val="00A913F0"/>
    <w:rsid w:val="00AB218D"/>
    <w:rsid w:val="00AF4CBC"/>
    <w:rsid w:val="00B00CF7"/>
    <w:rsid w:val="00B0688D"/>
    <w:rsid w:val="00B40525"/>
    <w:rsid w:val="00B41D82"/>
    <w:rsid w:val="00B67D22"/>
    <w:rsid w:val="00B73A41"/>
    <w:rsid w:val="00B84FAE"/>
    <w:rsid w:val="00B90346"/>
    <w:rsid w:val="00BA12E9"/>
    <w:rsid w:val="00BA76AE"/>
    <w:rsid w:val="00BB6CAC"/>
    <w:rsid w:val="00BD3FCA"/>
    <w:rsid w:val="00BE0C74"/>
    <w:rsid w:val="00BE5196"/>
    <w:rsid w:val="00BE71E2"/>
    <w:rsid w:val="00BE7253"/>
    <w:rsid w:val="00C356BF"/>
    <w:rsid w:val="00C60FA7"/>
    <w:rsid w:val="00C7678D"/>
    <w:rsid w:val="00C85067"/>
    <w:rsid w:val="00C94A04"/>
    <w:rsid w:val="00C95D18"/>
    <w:rsid w:val="00CA16E0"/>
    <w:rsid w:val="00CE0BC9"/>
    <w:rsid w:val="00CE5A2F"/>
    <w:rsid w:val="00D2045C"/>
    <w:rsid w:val="00D5235B"/>
    <w:rsid w:val="00D540AF"/>
    <w:rsid w:val="00D57FEE"/>
    <w:rsid w:val="00D6093C"/>
    <w:rsid w:val="00D638C1"/>
    <w:rsid w:val="00D65DA8"/>
    <w:rsid w:val="00D67E2A"/>
    <w:rsid w:val="00D73D44"/>
    <w:rsid w:val="00D76820"/>
    <w:rsid w:val="00D967AC"/>
    <w:rsid w:val="00DA0B99"/>
    <w:rsid w:val="00DC213A"/>
    <w:rsid w:val="00DC4507"/>
    <w:rsid w:val="00DF783A"/>
    <w:rsid w:val="00E37926"/>
    <w:rsid w:val="00E43EB8"/>
    <w:rsid w:val="00E50A4D"/>
    <w:rsid w:val="00E611DE"/>
    <w:rsid w:val="00E709E4"/>
    <w:rsid w:val="00E710F0"/>
    <w:rsid w:val="00E758BC"/>
    <w:rsid w:val="00E95AFE"/>
    <w:rsid w:val="00EB1244"/>
    <w:rsid w:val="00ED3756"/>
    <w:rsid w:val="00EE7721"/>
    <w:rsid w:val="00F02789"/>
    <w:rsid w:val="00F20EE7"/>
    <w:rsid w:val="00F27B86"/>
    <w:rsid w:val="00F35DE6"/>
    <w:rsid w:val="00F376A2"/>
    <w:rsid w:val="00F43A02"/>
    <w:rsid w:val="00F45884"/>
    <w:rsid w:val="00F519F2"/>
    <w:rsid w:val="00F553FE"/>
    <w:rsid w:val="00F63939"/>
    <w:rsid w:val="00F81CB5"/>
    <w:rsid w:val="00F84551"/>
    <w:rsid w:val="00F91AD0"/>
    <w:rsid w:val="00FB05E4"/>
    <w:rsid w:val="00FB7240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3FE619F"/>
  <w15:docId w15:val="{5F77AC70-4A60-42B6-A247-D0DE7440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b/>
      <w:color w:val="0F0F3F" w:themeColor="text1"/>
      <w:sz w:val="28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292561" w:themeColor="text2"/>
      <w:sz w:val="18"/>
      <w:szCs w:val="18"/>
    </w:rPr>
  </w:style>
  <w:style w:type="paragraph" w:styleId="Listenumros">
    <w:name w:val="List Number"/>
    <w:basedOn w:val="Normal"/>
    <w:uiPriority w:val="10"/>
    <w:qFormat/>
    <w:pPr>
      <w:numPr>
        <w:numId w:val="1"/>
      </w:numPr>
    </w:pPr>
    <w:rPr>
      <w:rFonts w:eastAsiaTheme="minorHAnsi"/>
      <w:b w:val="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uiPriority w:val="39"/>
    <w:unhideWhenUsed/>
    <w:pPr>
      <w:spacing w:after="100"/>
      <w:ind w:left="560"/>
    </w:p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paragraph" w:styleId="TM2">
    <w:name w:val="toc 2"/>
    <w:basedOn w:val="Normal"/>
    <w:next w:val="Normal"/>
    <w:uiPriority w:val="39"/>
    <w:pPr>
      <w:tabs>
        <w:tab w:val="right" w:leader="dot" w:pos="5040"/>
      </w:tabs>
    </w:pPr>
  </w:style>
  <w:style w:type="paragraph" w:styleId="Listepuces">
    <w:name w:val="List Bullet"/>
    <w:basedOn w:val="Contenu"/>
    <w:uiPriority w:val="11"/>
    <w:qFormat/>
    <w:pPr>
      <w:framePr w:wrap="around"/>
      <w:numPr>
        <w:numId w:val="2"/>
      </w:numPr>
    </w:pPr>
  </w:style>
  <w:style w:type="paragraph" w:customStyle="1" w:styleId="Contenu">
    <w:name w:val="Contenu"/>
    <w:basedOn w:val="Normal"/>
    <w:link w:val="Caractredecontenu"/>
    <w:qFormat/>
    <w:pPr>
      <w:framePr w:hSpace="180" w:wrap="around" w:vAnchor="page" w:hAnchor="margin" w:y="3427"/>
      <w:spacing w:line="240" w:lineRule="auto"/>
    </w:pPr>
    <w:rPr>
      <w:b w:val="0"/>
    </w:rPr>
  </w:style>
  <w:style w:type="paragraph" w:styleId="Titre">
    <w:name w:val="Title"/>
    <w:basedOn w:val="Normal"/>
    <w:link w:val="TitreCar"/>
    <w:uiPriority w:val="1"/>
    <w:qFormat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paragraph" w:styleId="TM1">
    <w:name w:val="toc 1"/>
    <w:basedOn w:val="Normal"/>
    <w:next w:val="Normal"/>
    <w:uiPriority w:val="39"/>
    <w:pPr>
      <w:tabs>
        <w:tab w:val="right" w:leader="dot" w:pos="5040"/>
      </w:tabs>
    </w:pPr>
  </w:style>
  <w:style w:type="character" w:styleId="Lienhypertexte">
    <w:name w:val="Hyperlink"/>
    <w:basedOn w:val="Policepardfaut"/>
    <w:uiPriority w:val="99"/>
    <w:unhideWhenUsed/>
    <w:rPr>
      <w:color w:val="60C5E8" w:themeColor="hyperlink"/>
      <w:u w:val="single"/>
    </w:rPr>
  </w:style>
  <w:style w:type="character" w:styleId="Accentuation">
    <w:name w:val="Emphasis"/>
    <w:basedOn w:val="Policepardfaut"/>
    <w:uiPriority w:val="20"/>
    <w:unhideWhenUsed/>
    <w:qFormat/>
    <w:rPr>
      <w:i/>
      <w:iCs/>
    </w:rPr>
  </w:style>
  <w:style w:type="character" w:customStyle="1" w:styleId="Titredulivre1">
    <w:name w:val="Titre du livre1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customStyle="1" w:styleId="Rfrenceintense1">
    <w:name w:val="Référence intense1"/>
    <w:basedOn w:val="Policepardfaut"/>
    <w:uiPriority w:val="32"/>
    <w:semiHidden/>
    <w:unhideWhenUsed/>
    <w:qFormat/>
    <w:rPr>
      <w:b/>
      <w:bCs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customStyle="1" w:styleId="AlignedText">
    <w:name w:val="Aligned Text"/>
    <w:basedOn w:val="Titre3"/>
    <w:uiPriority w:val="2"/>
    <w:qFormat/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customStyle="1" w:styleId="En-ttedetabledesmatires1">
    <w:name w:val="En-tête de table des matières1"/>
    <w:basedOn w:val="Titre1"/>
    <w:next w:val="Normal"/>
    <w:uiPriority w:val="39"/>
    <w:qFormat/>
    <w:pPr>
      <w:pageBreakBefore/>
      <w:framePr w:wrap="around"/>
      <w:outlineLvl w:val="9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character" w:customStyle="1" w:styleId="Caractredecontenu">
    <w:name w:val="Caractère de contenu"/>
    <w:basedOn w:val="Policepardfaut"/>
    <w:link w:val="Contenu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  <w:style w:type="table" w:styleId="TableauGrille4-Accentuation6">
    <w:name w:val="Grid Table 4 Accent 6"/>
    <w:basedOn w:val="TableauNormal"/>
    <w:uiPriority w:val="49"/>
    <w:rsid w:val="00A11318"/>
    <w:pPr>
      <w:spacing w:after="0" w:line="240" w:lineRule="auto"/>
    </w:pPr>
    <w:tblPr>
      <w:tblStyleRowBandSize w:val="1"/>
      <w:tblStyleColBandSize w:val="1"/>
      <w:tblBorders>
        <w:top w:val="single" w:sz="4" w:space="0" w:color="6CA0DF" w:themeColor="accent6" w:themeTint="99"/>
        <w:left w:val="single" w:sz="4" w:space="0" w:color="6CA0DF" w:themeColor="accent6" w:themeTint="99"/>
        <w:bottom w:val="single" w:sz="4" w:space="0" w:color="6CA0DF" w:themeColor="accent6" w:themeTint="99"/>
        <w:right w:val="single" w:sz="4" w:space="0" w:color="6CA0DF" w:themeColor="accent6" w:themeTint="99"/>
        <w:insideH w:val="single" w:sz="4" w:space="0" w:color="6CA0DF" w:themeColor="accent6" w:themeTint="99"/>
        <w:insideV w:val="single" w:sz="4" w:space="0" w:color="6CA0D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64B0" w:themeColor="accent6"/>
          <w:left w:val="single" w:sz="4" w:space="0" w:color="2664B0" w:themeColor="accent6"/>
          <w:bottom w:val="single" w:sz="4" w:space="0" w:color="2664B0" w:themeColor="accent6"/>
          <w:right w:val="single" w:sz="4" w:space="0" w:color="2664B0" w:themeColor="accent6"/>
          <w:insideH w:val="nil"/>
          <w:insideV w:val="nil"/>
        </w:tcBorders>
        <w:shd w:val="clear" w:color="auto" w:fill="2664B0" w:themeFill="accent6"/>
      </w:tcPr>
    </w:tblStylePr>
    <w:tblStylePr w:type="lastRow">
      <w:rPr>
        <w:b/>
        <w:bCs/>
      </w:rPr>
      <w:tblPr/>
      <w:tcPr>
        <w:tcBorders>
          <w:top w:val="double" w:sz="4" w:space="0" w:color="2664B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FF4" w:themeFill="accent6" w:themeFillTint="33"/>
      </w:tcPr>
    </w:tblStylePr>
    <w:tblStylePr w:type="band1Horz">
      <w:tblPr/>
      <w:tcPr>
        <w:shd w:val="clear" w:color="auto" w:fill="CEDFF4" w:themeFill="accent6" w:themeFillTint="33"/>
      </w:tc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5D1B8D"/>
    <w:pPr>
      <w:framePr w:hSpace="0" w:wrap="auto" w:vAnchor="margin" w:hAnchor="text" w:yAlign="inline"/>
      <w:spacing w:before="240" w:line="259" w:lineRule="auto"/>
      <w:contextualSpacing w:val="0"/>
      <w:jc w:val="left"/>
      <w:outlineLvl w:val="9"/>
    </w:pPr>
    <w:rPr>
      <w:b w:val="0"/>
      <w:bCs w:val="0"/>
      <w:color w:val="0065BA" w:themeColor="accent1" w:themeShade="BF"/>
      <w:sz w:val="32"/>
      <w:szCs w:val="32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93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6" Type="http://schemas.openxmlformats.org/officeDocument/2006/relationships/image" Target="media/image30.png"/><Relationship Id="rId5" Type="http://schemas.openxmlformats.org/officeDocument/2006/relationships/image" Target="media/image20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Rapport%20commercial%20(conception%20graphique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euille_de_calcul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/>
              <a:t>Indicateur</a:t>
            </a:r>
            <a:r>
              <a:rPr lang="fr-FR" baseline="0"/>
              <a:t> de confiance projet</a:t>
            </a:r>
            <a:endParaRPr lang="fr-F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Confiance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Feuil1!$A$2:$A$5</c:f>
              <c:strCache>
                <c:ptCount val="4"/>
                <c:pt idx="0">
                  <c:v>1ère itération</c:v>
                </c:pt>
                <c:pt idx="1">
                  <c:v>2nd itération</c:v>
                </c:pt>
                <c:pt idx="2">
                  <c:v>3ème itération</c:v>
                </c:pt>
                <c:pt idx="3">
                  <c:v>4ème itération</c:v>
                </c:pt>
              </c:strCache>
            </c:strRef>
          </c:cat>
          <c:val>
            <c:numRef>
              <c:f>Feuil1!$B$2:$B$5</c:f>
              <c:numCache>
                <c:formatCode>General</c:formatCode>
                <c:ptCount val="4"/>
                <c:pt idx="0">
                  <c:v>85</c:v>
                </c:pt>
                <c:pt idx="1">
                  <c:v>85</c:v>
                </c:pt>
                <c:pt idx="2">
                  <c:v>81</c:v>
                </c:pt>
                <c:pt idx="3">
                  <c:v>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FCF-4C96-B6AF-5FE32920A1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32426656"/>
        <c:axId val="1332415424"/>
      </c:lineChart>
      <c:catAx>
        <c:axId val="13324266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332415424"/>
        <c:crosses val="autoZero"/>
        <c:auto val="1"/>
        <c:lblAlgn val="ctr"/>
        <c:lblOffset val="100"/>
        <c:noMultiLvlLbl val="0"/>
      </c:catAx>
      <c:valAx>
        <c:axId val="1332415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332426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178BC027A624EF580139EEF43B401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6A4A8-47E5-4C0B-A9E8-46AC831E9E48}"/>
      </w:docPartPr>
      <w:docPartBody>
        <w:p w:rsidR="000816AC" w:rsidRDefault="009B40CA">
          <w:pPr>
            <w:pStyle w:val="F178BC027A624EF580139EEF43B401FE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CFD"/>
    <w:rsid w:val="000816AC"/>
    <w:rsid w:val="001B3AF5"/>
    <w:rsid w:val="002C0515"/>
    <w:rsid w:val="003A7151"/>
    <w:rsid w:val="003F20BD"/>
    <w:rsid w:val="004808B0"/>
    <w:rsid w:val="00553CFD"/>
    <w:rsid w:val="0065303D"/>
    <w:rsid w:val="00725C06"/>
    <w:rsid w:val="00923D4E"/>
    <w:rsid w:val="009B40CA"/>
    <w:rsid w:val="00E6594C"/>
    <w:rsid w:val="00F53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178BC027A624EF580139EEF43B401FE">
    <w:name w:val="F178BC027A624EF580139EEF43B401FE"/>
    <w:rPr>
      <w:sz w:val="22"/>
      <w:szCs w:val="22"/>
    </w:rPr>
  </w:style>
  <w:style w:type="paragraph" w:customStyle="1" w:styleId="0834962FC6274731A7291956D78C9E9D">
    <w:name w:val="0834962FC6274731A7291956D78C9E9D"/>
    <w:rPr>
      <w:sz w:val="22"/>
      <w:szCs w:val="22"/>
    </w:rPr>
  </w:style>
  <w:style w:type="paragraph" w:customStyle="1" w:styleId="5A43FE538C5D4BDA9CE0ED75D58467E1">
    <w:name w:val="5A43FE538C5D4BDA9CE0ED75D58467E1"/>
    <w:rPr>
      <w:sz w:val="22"/>
      <w:szCs w:val="22"/>
    </w:rPr>
  </w:style>
  <w:style w:type="paragraph" w:customStyle="1" w:styleId="535F5E7C1469417EBB20EC7819CF25B8">
    <w:name w:val="535F5E7C1469417EBB20EC7819CF25B8"/>
    <w:rPr>
      <w:sz w:val="22"/>
      <w:szCs w:val="22"/>
    </w:rPr>
  </w:style>
  <w:style w:type="paragraph" w:customStyle="1" w:styleId="374E0AA05D2644A9961AA72AAC7C7F51">
    <w:name w:val="374E0AA05D2644A9961AA72AAC7C7F51"/>
    <w:rPr>
      <w:sz w:val="22"/>
      <w:szCs w:val="22"/>
    </w:rPr>
  </w:style>
  <w:style w:type="paragraph" w:customStyle="1" w:styleId="2F58AF8A7D0547FD90C6150DCF2368A6">
    <w:name w:val="2F58AF8A7D0547FD90C6150DCF2368A6"/>
    <w:rPr>
      <w:sz w:val="22"/>
      <w:szCs w:val="22"/>
    </w:rPr>
  </w:style>
  <w:style w:type="paragraph" w:customStyle="1" w:styleId="469577A836BC4EAEAAA07B9E0B0612B9">
    <w:name w:val="469577A836BC4EAEAAA07B9E0B0612B9"/>
    <w:rPr>
      <w:sz w:val="22"/>
      <w:szCs w:val="22"/>
    </w:rPr>
  </w:style>
  <w:style w:type="paragraph" w:customStyle="1" w:styleId="992C6781B6464D07A9B423BB613F81B6">
    <w:name w:val="992C6781B6464D07A9B423BB613F81B6"/>
    <w:qFormat/>
    <w:rPr>
      <w:sz w:val="22"/>
      <w:szCs w:val="22"/>
    </w:rPr>
  </w:style>
  <w:style w:type="paragraph" w:customStyle="1" w:styleId="8B6C70EBAB3240F9BB5B788C063EF3D1">
    <w:name w:val="8B6C70EBAB3240F9BB5B788C063EF3D1"/>
    <w:qFormat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2CF6C2-FFD8-4258-9DFE-36B7F179D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commercial (conception graphique).dotx</Template>
  <TotalTime>563</TotalTime>
  <Pages>1</Pages>
  <Words>670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Paul Moyse</cp:lastModifiedBy>
  <cp:revision>62</cp:revision>
  <cp:lastPrinted>2019-12-15T13:31:00Z</cp:lastPrinted>
  <dcterms:created xsi:type="dcterms:W3CDTF">2019-11-30T09:34:00Z</dcterms:created>
  <dcterms:modified xsi:type="dcterms:W3CDTF">2019-12-15T13:33:00Z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1036-10.1.0.6757</vt:lpwstr>
  </property>
</Properties>
</file>