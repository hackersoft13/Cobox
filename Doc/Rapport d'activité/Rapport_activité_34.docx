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6F585176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76001F0F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B721B" w14:textId="40893B71" w:rsidR="00BE0C74" w:rsidRDefault="00E710F0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D’ACTIVITE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384B721B" w14:textId="40893B71" w:rsidR="00BE0C74" w:rsidRDefault="00E710F0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RAPPORT D’ACTIVITE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48B6671F">
                      <wp:extent cx="326707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707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CADD3" w14:textId="03C64039" w:rsidR="00814E71" w:rsidRPr="00F519F2" w:rsidRDefault="00814E71">
                                  <w:pPr>
                                    <w:rPr>
                                      <w:lang w:val="en-US" w:bidi="fr-FR"/>
                                    </w:rPr>
                                  </w:pPr>
                                  <w:r>
                                    <w:rPr>
                                      <w:lang w:val="en-US" w:bidi="fr-FR"/>
                                    </w:rPr>
                                    <w:t xml:space="preserve">Github : </w:t>
                                  </w:r>
                                  <w:r w:rsidRPr="00814E71">
                                    <w:rPr>
                                      <w:lang w:val="en-US" w:bidi="fr-FR"/>
                                    </w:rPr>
                                    <w:t>github.com/hackersoft13/Cobox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57.2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" filled="f" stroked="f" strokeweight=".5pt">
                      <v:textbox>
                        <w:txbxContent>
                          <w:p w14:paraId="2F6CADD3" w14:textId="03C64039" w:rsidR="00814E71" w:rsidRPr="00F519F2" w:rsidRDefault="00814E71">
                            <w:pPr>
                              <w:rPr>
                                <w:lang w:val="en-US" w:bidi="fr-FR"/>
                              </w:rPr>
                            </w:pPr>
                            <w:r>
                              <w:rPr>
                                <w:lang w:val="en-US" w:bidi="fr-FR"/>
                              </w:rPr>
                              <w:t xml:space="preserve">Github : </w:t>
                            </w:r>
                            <w:r w:rsidRPr="00814E71">
                              <w:rPr>
                                <w:lang w:val="en-US" w:bidi="fr-FR"/>
                              </w:rPr>
                              <w:t>github.com/hackersoft13/Cobox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Ilhe - Legeas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Ilhe - Legeas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2A3A0C43" w:rsidR="00AF4CBC" w:rsidRDefault="00BE0C74"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1E31FEB0" wp14:editId="67533351">
                <wp:simplePos x="0" y="0"/>
                <wp:positionH relativeFrom="page">
                  <wp:posOffset>247650</wp:posOffset>
                </wp:positionH>
                <wp:positionV relativeFrom="paragraph">
                  <wp:posOffset>3209925</wp:posOffset>
                </wp:positionV>
                <wp:extent cx="1895475" cy="1403985"/>
                <wp:effectExtent l="0" t="0" r="0" b="1905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AAAD" w14:textId="7F76C883" w:rsidR="00BE0C74" w:rsidRPr="00BE0C74" w:rsidRDefault="00BD3FCA">
                            <w:pPr>
                              <w:pBdr>
                                <w:top w:val="single" w:sz="24" w:space="8" w:color="0189F9" w:themeColor="accent1"/>
                                <w:bottom w:val="single" w:sz="24" w:space="8" w:color="0189F9" w:themeColor="accent1"/>
                              </w:pBd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3</w:t>
                            </w:r>
                            <w:r w:rsidRPr="00BD3FCA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>ème</w:t>
                            </w: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="00BE0C74"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itération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1FEB0" id="Zone de texte 2" o:spid="_x0000_s1030" type="#_x0000_t202" style="position:absolute;margin-left:19.5pt;margin-top:252.75pt;width:149.25pt;height:110.55pt;z-index:25167052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" filled="f" stroked="f">
                <v:textbox style="mso-fit-shape-to-text:t">
                  <w:txbxContent>
                    <w:p w14:paraId="5BE9AAAD" w14:textId="7F76C883" w:rsidR="00BE0C74" w:rsidRPr="00BE0C74" w:rsidRDefault="00BD3FCA">
                      <w:pPr>
                        <w:pBdr>
                          <w:top w:val="single" w:sz="24" w:space="8" w:color="0189F9" w:themeColor="accent1"/>
                          <w:bottom w:val="single" w:sz="24" w:space="8" w:color="0189F9" w:themeColor="accent1"/>
                        </w:pBdr>
                        <w:rPr>
                          <w:i/>
                          <w:iCs/>
                          <w:color w:val="0189F9" w:themeColor="accent1"/>
                          <w:sz w:val="32"/>
                        </w:rPr>
                      </w:pP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3</w:t>
                      </w:r>
                      <w:r w:rsidRPr="00BD3FCA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>ème</w:t>
                      </w: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 xml:space="preserve"> </w:t>
                      </w:r>
                      <w:r w:rsidR="00BE0C74"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itération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31967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223B016C" w14:textId="624C469B" w:rsidR="00BD3FCA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29518" w:history="1">
            <w:r w:rsidR="00BD3FCA" w:rsidRPr="00925D1B">
              <w:rPr>
                <w:rStyle w:val="Lienhypertexte"/>
                <w:noProof/>
              </w:rPr>
              <w:t>1.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Rappel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_Toc27229518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2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4CB24CF9" w14:textId="0EE0E455" w:rsidR="00BD3FCA" w:rsidRDefault="0057621B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7229519" w:history="1">
            <w:r w:rsidR="00BD3FCA" w:rsidRPr="00925D1B">
              <w:rPr>
                <w:rStyle w:val="Lienhypertexte"/>
                <w:noProof/>
              </w:rPr>
              <w:t>1.1 Besoins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_Toc27229519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2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6F3FC3E5" w14:textId="0B46FB19" w:rsidR="00BD3FCA" w:rsidRDefault="0057621B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0" w:history="1">
            <w:r w:rsidR="00BD3FCA" w:rsidRPr="00925D1B">
              <w:rPr>
                <w:rStyle w:val="Lienhypertexte"/>
                <w:noProof/>
              </w:rPr>
              <w:t>1.2.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Contrainte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_Toc27229520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3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7C4B276B" w14:textId="69762C95" w:rsidR="00BD3FCA" w:rsidRDefault="0057621B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1" w:history="1">
            <w:r w:rsidR="00BD3FCA" w:rsidRPr="00925D1B">
              <w:rPr>
                <w:rStyle w:val="Lienhypertexte"/>
                <w:noProof/>
              </w:rPr>
              <w:t>1.3.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Roadmap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_Toc27229521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4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6A341E31" w14:textId="13C2F48A" w:rsidR="00BD3FCA" w:rsidRDefault="0057621B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2" w:history="1">
            <w:r w:rsidR="00BD3FCA" w:rsidRPr="00925D1B">
              <w:rPr>
                <w:rStyle w:val="Lienhypertexte"/>
                <w:noProof/>
              </w:rPr>
              <w:t>2.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Avancés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_Toc27229522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5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6C773469" w14:textId="6A4FF2CA" w:rsidR="00BD3FCA" w:rsidRDefault="0057621B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7229523" w:history="1">
            <w:r w:rsidR="00BD3FCA" w:rsidRPr="00925D1B">
              <w:rPr>
                <w:rStyle w:val="Lienhypertexte"/>
                <w:noProof/>
              </w:rPr>
              <w:t>2.1. 3</w:t>
            </w:r>
            <w:r w:rsidR="00BD3FCA" w:rsidRPr="00925D1B">
              <w:rPr>
                <w:rStyle w:val="Lienhypertexte"/>
                <w:noProof/>
                <w:vertAlign w:val="superscript"/>
              </w:rPr>
              <w:t>ème</w:t>
            </w:r>
            <w:r w:rsidR="00BD3FCA" w:rsidRPr="00925D1B">
              <w:rPr>
                <w:rStyle w:val="Lienhypertexte"/>
                <w:noProof/>
              </w:rPr>
              <w:t xml:space="preserve"> itération – 14/12/2019 12:30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_Toc27229523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5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34228E97" w14:textId="6E275199" w:rsidR="00BD3FCA" w:rsidRDefault="0057621B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4" w:history="1">
            <w:r w:rsidR="00BD3FCA" w:rsidRPr="00925D1B">
              <w:rPr>
                <w:rStyle w:val="Lienhypertexte"/>
                <w:noProof/>
              </w:rPr>
              <w:t>2.1.1. IHM Web &amp; communication avec BDD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_Toc27229524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5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2CC506CE" w14:textId="3E652A87" w:rsidR="00BD3FCA" w:rsidRDefault="0057621B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5" w:history="1">
            <w:r w:rsidR="00BD3FCA" w:rsidRPr="00925D1B">
              <w:rPr>
                <w:rStyle w:val="Lienhypertexte"/>
                <w:noProof/>
              </w:rPr>
              <w:t>2.1.2. Cobox Serveur – Multi clients &amp; Pipes Nommés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_Toc27229525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6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1DA2DF69" w14:textId="6067871F" w:rsidR="00BD3FCA" w:rsidRDefault="0057621B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6" w:history="1">
            <w:r w:rsidR="00BD3FCA" w:rsidRPr="00925D1B">
              <w:rPr>
                <w:rStyle w:val="Lienhypertexte"/>
                <w:noProof/>
              </w:rPr>
              <w:t>2.2.1.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Documentation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_Toc27229526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7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0C617911" w14:textId="5A5846E2" w:rsidR="00BD3FCA" w:rsidRDefault="0057621B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7" w:history="1">
            <w:r w:rsidR="00BD3FCA" w:rsidRPr="00925D1B">
              <w:rPr>
                <w:rStyle w:val="Lienhypertexte"/>
                <w:noProof/>
              </w:rPr>
              <w:t>2.2.2.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Base de donnée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_Toc27229527 \h </w:instrText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b w:val="0"/>
                <w:bCs/>
                <w:noProof/>
                <w:webHidden/>
              </w:rPr>
              <w:t>Erreur ! Signet non défini.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126E4451" w14:textId="2727A705" w:rsidR="00BD3FCA" w:rsidRDefault="0057621B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8" w:history="1">
            <w:r w:rsidR="00BD3FCA" w:rsidRPr="00925D1B">
              <w:rPr>
                <w:rStyle w:val="Lienhypertexte"/>
                <w:noProof/>
              </w:rPr>
              <w:t>2.2.3.</w:t>
            </w:r>
            <w:r w:rsidR="00BD3FCA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BD3FCA" w:rsidRPr="00925D1B">
              <w:rPr>
                <w:rStyle w:val="Lienhypertexte"/>
                <w:noProof/>
              </w:rPr>
              <w:t>Cobox Serveur – Software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_Toc27229528 \h </w:instrText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b w:val="0"/>
                <w:bCs/>
                <w:noProof/>
                <w:webHidden/>
              </w:rPr>
              <w:t>Erreur ! Signet non défini.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2B3F8150" w14:textId="0CF563DA" w:rsidR="00BD3FCA" w:rsidRDefault="0057621B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229529" w:history="1">
            <w:r w:rsidR="00BD3FCA" w:rsidRPr="00925D1B">
              <w:rPr>
                <w:rStyle w:val="Lienhypertexte"/>
                <w:noProof/>
              </w:rPr>
              <w:t>2.2.2. Indicateurs</w:t>
            </w:r>
            <w:r w:rsidR="00BD3FCA">
              <w:rPr>
                <w:noProof/>
                <w:webHidden/>
              </w:rPr>
              <w:tab/>
            </w:r>
            <w:r w:rsidR="00BD3FCA">
              <w:rPr>
                <w:noProof/>
                <w:webHidden/>
              </w:rPr>
              <w:fldChar w:fldCharType="begin"/>
            </w:r>
            <w:r w:rsidR="00BD3FCA">
              <w:rPr>
                <w:noProof/>
                <w:webHidden/>
              </w:rPr>
              <w:instrText xml:space="preserve"> PAGEREF _Toc27229529 \h </w:instrText>
            </w:r>
            <w:r w:rsidR="00BD3FCA">
              <w:rPr>
                <w:noProof/>
                <w:webHidden/>
              </w:rPr>
            </w:r>
            <w:r w:rsidR="00BD3FCA">
              <w:rPr>
                <w:noProof/>
                <w:webHidden/>
              </w:rPr>
              <w:fldChar w:fldCharType="separate"/>
            </w:r>
            <w:r w:rsidR="00F20EE7">
              <w:rPr>
                <w:noProof/>
                <w:webHidden/>
              </w:rPr>
              <w:t>9</w:t>
            </w:r>
            <w:r w:rsidR="00BD3FCA">
              <w:rPr>
                <w:noProof/>
                <w:webHidden/>
              </w:rPr>
              <w:fldChar w:fldCharType="end"/>
            </w:r>
          </w:hyperlink>
        </w:p>
        <w:p w14:paraId="1202060E" w14:textId="3E50A225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16EE1232" w:rsidR="00AF4CBC" w:rsidRDefault="00BE0C74">
      <w:pPr>
        <w:pStyle w:val="Titre1"/>
        <w:framePr w:wrap="around"/>
        <w:numPr>
          <w:ilvl w:val="0"/>
          <w:numId w:val="3"/>
        </w:numPr>
      </w:pPr>
      <w:bookmarkStart w:id="0" w:name="_Toc27229518"/>
      <w:r>
        <w:lastRenderedPageBreak/>
        <w:t>Rappel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7229519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7229520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3" w:name="_Toc27229521"/>
      <w:r>
        <w:lastRenderedPageBreak/>
        <w:t>Roadmap</w:t>
      </w:r>
      <w:bookmarkEnd w:id="3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66C15462" w:rsidR="006C13FB" w:rsidRDefault="005561B3" w:rsidP="006C13FB">
      <w:pPr>
        <w:keepNext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CF21AC" wp14:editId="779A2601">
                <wp:simplePos x="0" y="0"/>
                <wp:positionH relativeFrom="column">
                  <wp:posOffset>2678430</wp:posOffset>
                </wp:positionH>
                <wp:positionV relativeFrom="paragraph">
                  <wp:posOffset>2034540</wp:posOffset>
                </wp:positionV>
                <wp:extent cx="914400" cy="790575"/>
                <wp:effectExtent l="19050" t="19050" r="38100" b="4762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90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2077C" id="Ellipse 22" o:spid="_x0000_s1026" style="position:absolute;margin-left:210.9pt;margin-top:160.2pt;width:1in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" filled="f" strokecolor="red" strokeweight="4.5pt"/>
            </w:pict>
          </mc:Fallback>
        </mc:AlternateContent>
      </w:r>
      <w:r w:rsidR="00A33988"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004842CF" w:rsidR="00A913F0" w:rsidRPr="00A913F0" w:rsidRDefault="006C13FB" w:rsidP="006C13FB">
      <w:pPr>
        <w:pStyle w:val="Lgende"/>
        <w:jc w:val="center"/>
      </w:pPr>
      <w:r>
        <w:t xml:space="preserve">Figure </w:t>
      </w:r>
      <w:fldSimple w:instr=" SEQ Figure \* ARABIC ">
        <w:r w:rsidR="00F20EE7">
          <w:rPr>
            <w:noProof/>
          </w:rPr>
          <w:t>1</w:t>
        </w:r>
      </w:fldSimple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53A2F2D8" w:rsidR="00AF4CBC" w:rsidRPr="000559F7" w:rsidRDefault="00BE0C74" w:rsidP="000559F7">
      <w:pPr>
        <w:jc w:val="center"/>
      </w:pPr>
      <w:r w:rsidRPr="000559F7">
        <w:t xml:space="preserve">Nous sommes donc à l’heure de la rédaction </w:t>
      </w:r>
      <w:r w:rsidR="000559F7" w:rsidRPr="000559F7">
        <w:t>à l’itération n°</w:t>
      </w:r>
      <w:r w:rsidR="00190693">
        <w:t>4</w:t>
      </w:r>
      <w:r w:rsidR="00231967" w:rsidRPr="000559F7">
        <w:br w:type="page"/>
      </w:r>
    </w:p>
    <w:p w14:paraId="79BA1F66" w14:textId="3947B886" w:rsidR="00AF4CBC" w:rsidRDefault="00BE71E2">
      <w:pPr>
        <w:pStyle w:val="Titre1"/>
        <w:framePr w:wrap="around"/>
        <w:numPr>
          <w:ilvl w:val="0"/>
          <w:numId w:val="3"/>
        </w:numPr>
      </w:pPr>
      <w:bookmarkStart w:id="4" w:name="_Toc27229522"/>
      <w:r>
        <w:lastRenderedPageBreak/>
        <w:t>Avancés</w:t>
      </w:r>
      <w:bookmarkEnd w:id="4"/>
      <w:r>
        <w:t xml:space="preserve"> </w:t>
      </w:r>
    </w:p>
    <w:p w14:paraId="74537A6C" w14:textId="60A261F7" w:rsidR="00AF4CBC" w:rsidRDefault="00231967">
      <w:pPr>
        <w:pStyle w:val="Titre2"/>
        <w:framePr w:wrap="around"/>
      </w:pPr>
      <w:bookmarkStart w:id="5" w:name="_Toc27229523"/>
      <w:r>
        <w:t xml:space="preserve">2.1. </w:t>
      </w:r>
      <w:r w:rsidR="00BE5196">
        <w:t>3</w:t>
      </w:r>
      <w:r w:rsidR="00BE5196" w:rsidRPr="00BE5196">
        <w:rPr>
          <w:vertAlign w:val="superscript"/>
        </w:rPr>
        <w:t>ème</w:t>
      </w:r>
      <w:r w:rsidR="00BE5196">
        <w:t xml:space="preserve"> </w:t>
      </w:r>
      <w:r w:rsidR="00BE71E2">
        <w:t xml:space="preserve">itération – </w:t>
      </w:r>
      <w:r w:rsidR="00BE5196">
        <w:t>14</w:t>
      </w:r>
      <w:r w:rsidR="00BE71E2">
        <w:t>/1</w:t>
      </w:r>
      <w:r w:rsidR="00BE5196">
        <w:t>2</w:t>
      </w:r>
      <w:r w:rsidR="00BE71E2">
        <w:t>/2019 12:30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4E6515B7" w:rsidR="00AF4CBC" w:rsidRDefault="00231967">
      <w:pPr>
        <w:rPr>
          <w:b w:val="0"/>
        </w:rPr>
      </w:pPr>
      <w:r>
        <w:rPr>
          <w:b w:val="0"/>
        </w:rPr>
        <w:t xml:space="preserve">Ci-dessous sont détaillées les </w:t>
      </w:r>
      <w:r w:rsidR="00BE71E2">
        <w:rPr>
          <w:b w:val="0"/>
        </w:rPr>
        <w:t>avancés récentes sur notre projet</w:t>
      </w:r>
    </w:p>
    <w:p w14:paraId="3B6C3A05" w14:textId="77777777" w:rsidR="00AF4CBC" w:rsidRDefault="00AF4CBC"/>
    <w:p w14:paraId="4941B613" w14:textId="63B3531E" w:rsidR="00AF4CBC" w:rsidRDefault="00231967" w:rsidP="00344B50">
      <w:pPr>
        <w:pStyle w:val="Titre3"/>
      </w:pPr>
      <w:bookmarkStart w:id="6" w:name="_Toc27229524"/>
      <w:r>
        <w:t xml:space="preserve">2.1.1. </w:t>
      </w:r>
      <w:r w:rsidR="00D67E2A">
        <w:t>IHM Web &amp; communication avec BDD</w:t>
      </w:r>
      <w:bookmarkEnd w:id="6"/>
    </w:p>
    <w:p w14:paraId="2C65296B" w14:textId="77777777" w:rsidR="00344B50" w:rsidRPr="00344B50" w:rsidRDefault="00344B50" w:rsidP="00344B50"/>
    <w:p w14:paraId="3593489D" w14:textId="0B07B5AB" w:rsidR="00344B50" w:rsidRDefault="00344B50" w:rsidP="00344B50">
      <w:pPr>
        <w:pStyle w:val="Titre4"/>
      </w:pPr>
      <w:r>
        <w:t>2.1.1.1. Effectif à ce jour</w:t>
      </w:r>
    </w:p>
    <w:p w14:paraId="41D11FFC" w14:textId="77777777" w:rsidR="00E611DE" w:rsidRPr="00E611DE" w:rsidRDefault="00E611DE" w:rsidP="00E611DE"/>
    <w:p w14:paraId="143C51D9" w14:textId="5FB0BEB7" w:rsidR="00AF4CBC" w:rsidRDefault="0059737A">
      <w:pPr>
        <w:rPr>
          <w:b w:val="0"/>
        </w:rPr>
      </w:pPr>
      <w:r>
        <w:rPr>
          <w:b w:val="0"/>
        </w:rPr>
        <w:t>Nous avons opté pour un IHM XAMPP sous distribution Ubuntu comportant :</w:t>
      </w:r>
    </w:p>
    <w:p w14:paraId="6F34F195" w14:textId="4FBF9884" w:rsidR="00BE71E2" w:rsidRDefault="0059737A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 Apache2 comme serveur HTTP</w:t>
      </w:r>
    </w:p>
    <w:p w14:paraId="01E5E809" w14:textId="51A99B22" w:rsidR="00BE71E2" w:rsidRDefault="0059737A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 xml:space="preserve">Une base de données </w:t>
      </w:r>
      <w:r w:rsidR="005929F1">
        <w:rPr>
          <w:b w:val="0"/>
        </w:rPr>
        <w:t>Maria DB</w:t>
      </w:r>
      <w:r>
        <w:rPr>
          <w:b w:val="0"/>
        </w:rPr>
        <w:t xml:space="preserve"> récupérant </w:t>
      </w:r>
    </w:p>
    <w:p w14:paraId="0A7A5BA2" w14:textId="4B1167A0" w:rsidR="00344B50" w:rsidRDefault="0070347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 moteur PHP qui permet la communication BDD / Web</w:t>
      </w:r>
    </w:p>
    <w:p w14:paraId="75C14DF2" w14:textId="32FFB9B8" w:rsidR="00703470" w:rsidRDefault="0070347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Une bibliothèque Perl qui ne sera pas utile</w:t>
      </w:r>
    </w:p>
    <w:p w14:paraId="1784959F" w14:textId="4703298B" w:rsidR="005929F1" w:rsidRDefault="005929F1" w:rsidP="005929F1">
      <w:pPr>
        <w:rPr>
          <w:b w:val="0"/>
        </w:rPr>
      </w:pPr>
    </w:p>
    <w:p w14:paraId="5F5D9103" w14:textId="1D53067A" w:rsidR="005929F1" w:rsidRPr="005929F1" w:rsidRDefault="005929F1" w:rsidP="005929F1">
      <w:pPr>
        <w:rPr>
          <w:b w:val="0"/>
        </w:rPr>
      </w:pPr>
      <w:r>
        <w:rPr>
          <w:b w:val="0"/>
        </w:rPr>
        <w:t>Une page Bootstrap HTML affichera le contenu de la base de données, sous forme d’indicateurs.</w:t>
      </w:r>
    </w:p>
    <w:p w14:paraId="5E98B618" w14:textId="77777777" w:rsidR="00344B50" w:rsidRPr="00344B50" w:rsidRDefault="00344B50" w:rsidP="00344B50">
      <w:pPr>
        <w:rPr>
          <w:b w:val="0"/>
        </w:rPr>
      </w:pPr>
    </w:p>
    <w:p w14:paraId="0C408AE4" w14:textId="38AF2445" w:rsidR="00AF4CBC" w:rsidRDefault="00344B50" w:rsidP="00344B50">
      <w:pPr>
        <w:pStyle w:val="Titre4"/>
      </w:pPr>
      <w:r>
        <w:t>2.1.1.2. Prochaine étape</w:t>
      </w:r>
    </w:p>
    <w:p w14:paraId="320F2B95" w14:textId="77777777" w:rsidR="00E611DE" w:rsidRPr="00E611DE" w:rsidRDefault="00E611DE" w:rsidP="00E611DE"/>
    <w:p w14:paraId="41A8925A" w14:textId="4F9D86C2" w:rsidR="00344B50" w:rsidRPr="00344B50" w:rsidRDefault="00344B50" w:rsidP="00344B50">
      <w:pPr>
        <w:rPr>
          <w:b w:val="0"/>
        </w:rPr>
      </w:pPr>
      <w:r w:rsidRPr="00344B50">
        <w:rPr>
          <w:b w:val="0"/>
        </w:rPr>
        <w:t>Les prochaines t</w:t>
      </w:r>
      <w:r w:rsidR="005929F1">
        <w:rPr>
          <w:b w:val="0"/>
        </w:rPr>
        <w:t>â</w:t>
      </w:r>
      <w:r w:rsidRPr="00344B50">
        <w:rPr>
          <w:b w:val="0"/>
        </w:rPr>
        <w:t>ches à effectuer sont :</w:t>
      </w:r>
    </w:p>
    <w:p w14:paraId="3803B871" w14:textId="77777777" w:rsidR="005929F1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Configuration de la base XAMPP</w:t>
      </w:r>
    </w:p>
    <w:p w14:paraId="21F206E0" w14:textId="29E4B738" w:rsidR="005929F1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Développement de la page Web</w:t>
      </w:r>
    </w:p>
    <w:p w14:paraId="231CFEA8" w14:textId="152C38DC" w:rsidR="00AF4CBC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Communication PHP fonctionnelle</w:t>
      </w:r>
    </w:p>
    <w:p w14:paraId="5C8E0EC9" w14:textId="38C454D6" w:rsidR="005929F1" w:rsidRDefault="005929F1" w:rsidP="005929F1">
      <w:pPr>
        <w:rPr>
          <w:b w:val="0"/>
        </w:rPr>
      </w:pPr>
    </w:p>
    <w:p w14:paraId="5EF75AD3" w14:textId="6A769625" w:rsidR="005929F1" w:rsidRPr="005929F1" w:rsidRDefault="005929F1" w:rsidP="005929F1">
      <w:pPr>
        <w:rPr>
          <w:b w:val="0"/>
        </w:rPr>
      </w:pPr>
    </w:p>
    <w:p w14:paraId="5FEAB8A2" w14:textId="1E23A3C7" w:rsidR="00207F24" w:rsidRPr="00E611DE" w:rsidRDefault="003C5C71" w:rsidP="00E611DE">
      <w:pPr>
        <w:spacing w:after="160" w:line="259" w:lineRule="auto"/>
        <w:rPr>
          <w:b w:val="0"/>
        </w:rPr>
      </w:pPr>
      <w:r>
        <w:rPr>
          <w:b w:val="0"/>
        </w:rPr>
        <w:br w:type="page"/>
      </w:r>
    </w:p>
    <w:p w14:paraId="740FB5AA" w14:textId="53B8498E" w:rsidR="00EE7721" w:rsidRPr="00EE7721" w:rsidRDefault="00231967" w:rsidP="00EE7721">
      <w:pPr>
        <w:pStyle w:val="Titre3"/>
      </w:pPr>
      <w:bookmarkStart w:id="7" w:name="_Toc27229525"/>
      <w:r>
        <w:lastRenderedPageBreak/>
        <w:t xml:space="preserve">2.1.2. </w:t>
      </w:r>
      <w:r w:rsidR="003C5C71">
        <w:t xml:space="preserve">Cobox Serveur </w:t>
      </w:r>
      <w:r w:rsidR="00EE7721">
        <w:t>–</w:t>
      </w:r>
      <w:r w:rsidR="003C5C71">
        <w:t xml:space="preserve"> </w:t>
      </w:r>
      <w:r w:rsidR="00EE7721">
        <w:t>Multi clients &amp; Pipes Nommés</w:t>
      </w:r>
      <w:bookmarkEnd w:id="7"/>
    </w:p>
    <w:p w14:paraId="55A73FD4" w14:textId="1AE85E83" w:rsidR="003C5C71" w:rsidRPr="003C5C71" w:rsidRDefault="003C5C71" w:rsidP="003C5C71"/>
    <w:p w14:paraId="3F8202E3" w14:textId="71BB0C55" w:rsidR="00AF4CBC" w:rsidRDefault="00B84FAE">
      <w:pPr>
        <w:rPr>
          <w:b w:val="0"/>
          <w:bCs/>
        </w:rPr>
      </w:pPr>
      <w:r w:rsidRPr="00B84FAE">
        <w:rPr>
          <w:b w:val="0"/>
          <w:bCs/>
        </w:rPr>
        <w:t xml:space="preserve">La solution avec les pipes nommés a été remplacée par du </w:t>
      </w:r>
      <w:r w:rsidRPr="005D6D41">
        <w:t>Shared Memory Segment</w:t>
      </w:r>
      <w:r>
        <w:rPr>
          <w:b w:val="0"/>
          <w:bCs/>
        </w:rPr>
        <w:t xml:space="preserve"> (SMS)</w:t>
      </w:r>
      <w:r w:rsidR="00E709E4">
        <w:rPr>
          <w:b w:val="0"/>
          <w:bCs/>
        </w:rPr>
        <w:t>, qui transmet les données du fils vers le père</w:t>
      </w:r>
      <w:r w:rsidR="00407998">
        <w:rPr>
          <w:b w:val="0"/>
          <w:bCs/>
        </w:rPr>
        <w:t>.</w:t>
      </w:r>
    </w:p>
    <w:p w14:paraId="2FD5144A" w14:textId="24F45DA0" w:rsidR="00407998" w:rsidRDefault="00407998">
      <w:pPr>
        <w:rPr>
          <w:b w:val="0"/>
          <w:bCs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9592"/>
      </w:tblGrid>
      <w:tr w:rsidR="007A0E7E" w14:paraId="1DCD1DA7" w14:textId="77777777" w:rsidTr="007A0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3A1048FE" w14:textId="427A0CE8" w:rsidR="007A0E7E" w:rsidRDefault="007A0E7E" w:rsidP="007A0E7E"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Server.c</w:t>
            </w:r>
          </w:p>
        </w:tc>
      </w:tr>
      <w:tr w:rsidR="007A0E7E" w14:paraId="0D35E1CF" w14:textId="77777777" w:rsidTr="007A0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181E8D86" w14:textId="77777777" w:rsidR="007A0E7E" w:rsidRPr="007A0E7E" w:rsidRDefault="007A0E7E" w:rsidP="007A0E7E">
            <w:r w:rsidRPr="007A0E7E">
              <w:t>key_t key = ftok("shmfile",65);</w:t>
            </w:r>
          </w:p>
          <w:p w14:paraId="67280FD7" w14:textId="77777777" w:rsidR="007A0E7E" w:rsidRPr="007A0E7E" w:rsidRDefault="007A0E7E" w:rsidP="007A0E7E">
            <w:r w:rsidRPr="007A0E7E">
              <w:tab/>
              <w:t xml:space="preserve">int shmid = shmget(key,1024,0666|IPC_CREAT); </w:t>
            </w:r>
          </w:p>
          <w:p w14:paraId="06F493DC" w14:textId="77777777" w:rsidR="007A0E7E" w:rsidRPr="007A0E7E" w:rsidRDefault="007A0E7E" w:rsidP="007A0E7E">
            <w:r w:rsidRPr="007A0E7E">
              <w:tab/>
              <w:t>int sockfd, ret, i;</w:t>
            </w:r>
          </w:p>
          <w:p w14:paraId="6FD90FD9" w14:textId="77777777" w:rsidR="007A0E7E" w:rsidRPr="007A0E7E" w:rsidRDefault="007A0E7E" w:rsidP="007A0E7E">
            <w:r w:rsidRPr="007A0E7E">
              <w:tab/>
              <w:t>struct sockaddr_in serverAddr;</w:t>
            </w:r>
          </w:p>
          <w:p w14:paraId="7541E91F" w14:textId="77777777" w:rsidR="007A0E7E" w:rsidRPr="007A0E7E" w:rsidRDefault="007A0E7E" w:rsidP="007A0E7E">
            <w:r w:rsidRPr="007A0E7E">
              <w:tab/>
              <w:t>int newSocket;</w:t>
            </w:r>
          </w:p>
          <w:p w14:paraId="7C993CAD" w14:textId="77777777" w:rsidR="007A0E7E" w:rsidRPr="007A0E7E" w:rsidRDefault="007A0E7E" w:rsidP="007A0E7E">
            <w:r w:rsidRPr="007A0E7E">
              <w:tab/>
              <w:t>struct sockaddr_in newAddr;</w:t>
            </w:r>
          </w:p>
          <w:p w14:paraId="1DB9A0C7" w14:textId="77777777" w:rsidR="007A0E7E" w:rsidRPr="007A0E7E" w:rsidRDefault="007A0E7E" w:rsidP="007A0E7E">
            <w:r w:rsidRPr="007A0E7E">
              <w:tab/>
              <w:t>socklen_t addr_size;</w:t>
            </w:r>
          </w:p>
          <w:p w14:paraId="7559A35E" w14:textId="77777777" w:rsidR="007A0E7E" w:rsidRPr="007A0E7E" w:rsidRDefault="007A0E7E" w:rsidP="007A0E7E">
            <w:r w:rsidRPr="007A0E7E">
              <w:tab/>
              <w:t>char buffer[1024];</w:t>
            </w:r>
          </w:p>
          <w:p w14:paraId="0ADD4C61" w14:textId="77777777" w:rsidR="007A0E7E" w:rsidRPr="007A0E7E" w:rsidRDefault="007A0E7E" w:rsidP="007A0E7E">
            <w:r w:rsidRPr="007A0E7E">
              <w:tab/>
              <w:t>pid_t childpid;</w:t>
            </w:r>
          </w:p>
          <w:p w14:paraId="66C7E932" w14:textId="77777777" w:rsidR="007A0E7E" w:rsidRPr="007A0E7E" w:rsidRDefault="007A0E7E" w:rsidP="007A0E7E">
            <w:r w:rsidRPr="007A0E7E">
              <w:tab/>
              <w:t>mesure *m=NULL;</w:t>
            </w:r>
          </w:p>
          <w:p w14:paraId="1E4A19B4" w14:textId="77777777" w:rsidR="007A0E7E" w:rsidRPr="007A0E7E" w:rsidRDefault="007A0E7E" w:rsidP="007A0E7E">
            <w:r w:rsidRPr="007A0E7E">
              <w:tab/>
              <w:t xml:space="preserve">m = (mesure*)malloc(sizeof(mesure)); </w:t>
            </w:r>
          </w:p>
          <w:p w14:paraId="1BC8CF81" w14:textId="77777777" w:rsidR="007A0E7E" w:rsidRPr="007A0E7E" w:rsidRDefault="007A0E7E" w:rsidP="007A0E7E">
            <w:r w:rsidRPr="007A0E7E">
              <w:tab/>
              <w:t>i=0;</w:t>
            </w:r>
          </w:p>
          <w:p w14:paraId="60F7604A" w14:textId="01CD5BC9" w:rsidR="007A0E7E" w:rsidRDefault="007A0E7E" w:rsidP="007A0E7E">
            <w:pPr>
              <w:rPr>
                <w:b/>
                <w:bCs w:val="0"/>
              </w:rPr>
            </w:pPr>
            <w:r w:rsidRPr="007A0E7E">
              <w:tab/>
              <w:t>sockfd = socket(AF_INET, SOCK_STREAM, 0);</w:t>
            </w:r>
          </w:p>
        </w:tc>
      </w:tr>
    </w:tbl>
    <w:p w14:paraId="4DB88330" w14:textId="1A727EAD" w:rsidR="007A0E7E" w:rsidRDefault="007A0E7E">
      <w:pPr>
        <w:rPr>
          <w:b w:val="0"/>
          <w:bCs/>
        </w:rPr>
      </w:pPr>
    </w:p>
    <w:p w14:paraId="35726E6B" w14:textId="77777777" w:rsidR="007A0E7E" w:rsidRDefault="007A0E7E">
      <w:pPr>
        <w:rPr>
          <w:b w:val="0"/>
          <w:bCs/>
        </w:rPr>
      </w:pPr>
    </w:p>
    <w:p w14:paraId="45BD263B" w14:textId="6D4E954C" w:rsidR="00407998" w:rsidRDefault="00685546">
      <w:pPr>
        <w:rPr>
          <w:b w:val="0"/>
          <w:bCs/>
        </w:rPr>
      </w:pPr>
      <w:r>
        <w:rPr>
          <w:b w:val="0"/>
          <w:bCs/>
        </w:rPr>
        <w:t>Composition de l’infrastructure</w:t>
      </w:r>
      <w:r w:rsidR="001B327C">
        <w:rPr>
          <w:b w:val="0"/>
          <w:bCs/>
        </w:rPr>
        <w:t xml:space="preserve"> à ce stade</w:t>
      </w:r>
      <w:r>
        <w:rPr>
          <w:b w:val="0"/>
          <w:bCs/>
        </w:rPr>
        <w:t> :</w:t>
      </w:r>
    </w:p>
    <w:p w14:paraId="6EDB91E1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serveur PI</w:t>
      </w:r>
    </w:p>
    <w:p w14:paraId="6DE28D27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client ESP8266</w:t>
      </w:r>
    </w:p>
    <w:p w14:paraId="6911C09F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DHT22</w:t>
      </w:r>
    </w:p>
    <w:p w14:paraId="4322C451" w14:textId="7767ED91" w:rsidR="00407998" w:rsidRP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LED</w:t>
      </w:r>
    </w:p>
    <w:p w14:paraId="60A47F81" w14:textId="4D5C6C96" w:rsidR="00407998" w:rsidRDefault="00407998">
      <w:pPr>
        <w:rPr>
          <w:b w:val="0"/>
          <w:bCs/>
        </w:rPr>
      </w:pPr>
    </w:p>
    <w:p w14:paraId="38C699A4" w14:textId="758AA9E8" w:rsidR="001B327C" w:rsidRDefault="001B327C">
      <w:pPr>
        <w:rPr>
          <w:b w:val="0"/>
          <w:bCs/>
        </w:rPr>
      </w:pPr>
      <w:r>
        <w:rPr>
          <w:b w:val="0"/>
          <w:bCs/>
        </w:rPr>
        <w:t>Le tout communique ensembl</w:t>
      </w:r>
      <w:r w:rsidR="009C590E">
        <w:rPr>
          <w:b w:val="0"/>
          <w:bCs/>
        </w:rPr>
        <w:t>e.</w:t>
      </w:r>
    </w:p>
    <w:p w14:paraId="63A50F2F" w14:textId="4E44591D" w:rsidR="009C590E" w:rsidRDefault="009C590E">
      <w:pPr>
        <w:rPr>
          <w:b w:val="0"/>
          <w:bCs/>
        </w:rPr>
      </w:pPr>
    </w:p>
    <w:p w14:paraId="2F1B7B9D" w14:textId="4C61F3DA" w:rsidR="009C590E" w:rsidRDefault="009C590E">
      <w:pPr>
        <w:rPr>
          <w:b w:val="0"/>
          <w:bCs/>
        </w:rPr>
      </w:pPr>
    </w:p>
    <w:p w14:paraId="64D4C66A" w14:textId="51CCB0A4" w:rsidR="009C590E" w:rsidRDefault="009C590E">
      <w:pPr>
        <w:rPr>
          <w:b w:val="0"/>
          <w:bCs/>
        </w:rPr>
      </w:pPr>
    </w:p>
    <w:p w14:paraId="34A15F24" w14:textId="2DCBC092" w:rsidR="009C590E" w:rsidRDefault="009C590E">
      <w:pPr>
        <w:rPr>
          <w:b w:val="0"/>
          <w:bCs/>
        </w:rPr>
      </w:pPr>
    </w:p>
    <w:p w14:paraId="7CA7685E" w14:textId="77777777" w:rsidR="009C590E" w:rsidRDefault="009C590E">
      <w:pPr>
        <w:rPr>
          <w:b w:val="0"/>
          <w:bCs/>
        </w:rPr>
      </w:pPr>
    </w:p>
    <w:p w14:paraId="1E48100D" w14:textId="7104A4F6" w:rsidR="001B327C" w:rsidRPr="00685546" w:rsidRDefault="001B327C">
      <w:pPr>
        <w:rPr>
          <w:b w:val="0"/>
          <w:bCs/>
        </w:rPr>
      </w:pPr>
      <w:r>
        <w:rPr>
          <w:b w:val="0"/>
          <w:bCs/>
        </w:rPr>
        <w:t>A l’heure actuelle, les éléments suivants sont effectués :</w:t>
      </w:r>
    </w:p>
    <w:p w14:paraId="502FBCB8" w14:textId="5A395E89" w:rsidR="00407998" w:rsidRDefault="00407998">
      <w:pPr>
        <w:rPr>
          <w:b w:val="0"/>
          <w:bCs/>
        </w:rPr>
      </w:pPr>
      <w:r w:rsidRPr="00685546">
        <w:rPr>
          <w:b w:val="0"/>
          <w:bCs/>
        </w:rPr>
        <w:t>- Conception et câblage physique du prototype</w:t>
      </w:r>
      <w:r w:rsidRPr="00685546">
        <w:rPr>
          <w:b w:val="0"/>
          <w:bCs/>
        </w:rPr>
        <w:br/>
        <w:t>- Utilisation de la Raspberry comme serveur</w:t>
      </w:r>
      <w:r w:rsidRPr="00685546">
        <w:rPr>
          <w:b w:val="0"/>
          <w:bCs/>
        </w:rPr>
        <w:br/>
        <w:t>- Implantation des mesure</w:t>
      </w:r>
      <w:r w:rsidR="00685546">
        <w:rPr>
          <w:b w:val="0"/>
          <w:bCs/>
        </w:rPr>
        <w:t>s</w:t>
      </w:r>
      <w:r w:rsidRPr="00685546">
        <w:rPr>
          <w:b w:val="0"/>
          <w:bCs/>
        </w:rPr>
        <w:t xml:space="preserve"> en BDD.</w:t>
      </w:r>
      <w:r w:rsidRPr="00685546">
        <w:rPr>
          <w:b w:val="0"/>
          <w:bCs/>
        </w:rPr>
        <w:br/>
        <w:t>- Squelette d'une IHM</w:t>
      </w:r>
    </w:p>
    <w:p w14:paraId="65ECA0A2" w14:textId="41DB5226" w:rsidR="001B327C" w:rsidRDefault="001B327C">
      <w:pPr>
        <w:rPr>
          <w:b w:val="0"/>
          <w:bCs/>
        </w:rPr>
      </w:pPr>
    </w:p>
    <w:p w14:paraId="15EB59D8" w14:textId="2A5F5B2E" w:rsidR="001B327C" w:rsidRDefault="001B327C">
      <w:pPr>
        <w:rPr>
          <w:b w:val="0"/>
          <w:bCs/>
        </w:rPr>
      </w:pPr>
    </w:p>
    <w:p w14:paraId="2739C592" w14:textId="0718A8AD" w:rsidR="001B327C" w:rsidRDefault="001B327C">
      <w:pPr>
        <w:rPr>
          <w:b w:val="0"/>
          <w:bCs/>
        </w:rPr>
      </w:pPr>
      <w:r>
        <w:rPr>
          <w:b w:val="0"/>
          <w:bCs/>
        </w:rPr>
        <w:t>Il reste donc :</w:t>
      </w:r>
    </w:p>
    <w:p w14:paraId="580BA58D" w14:textId="02CB4E51" w:rsidR="001B327C" w:rsidRDefault="001B327C" w:rsidP="001B327C">
      <w:pPr>
        <w:pStyle w:val="Paragraphedeliste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Communication des valeurs à la BDD</w:t>
      </w:r>
    </w:p>
    <w:p w14:paraId="12436FD7" w14:textId="4A3E4AD1" w:rsidR="00302C17" w:rsidRDefault="00302C17" w:rsidP="007466ED">
      <w:pPr>
        <w:pStyle w:val="Titre1"/>
        <w:framePr w:wrap="around"/>
      </w:pPr>
    </w:p>
    <w:p w14:paraId="4F590AB4" w14:textId="682E40BD" w:rsidR="00171630" w:rsidRDefault="00171630" w:rsidP="00E43EB8"/>
    <w:p w14:paraId="51766ED2" w14:textId="77777777" w:rsidR="00171630" w:rsidRDefault="00171630" w:rsidP="00E43EB8"/>
    <w:p w14:paraId="678E2757" w14:textId="58B05A18" w:rsidR="00E43EB8" w:rsidRDefault="00E43EB8" w:rsidP="00BD3FCA">
      <w:pPr>
        <w:pStyle w:val="Titre3"/>
        <w:numPr>
          <w:ilvl w:val="1"/>
          <w:numId w:val="3"/>
        </w:numPr>
        <w:rPr>
          <w:color w:val="0070C0"/>
          <w:sz w:val="40"/>
          <w:szCs w:val="40"/>
        </w:rPr>
      </w:pPr>
      <w:bookmarkStart w:id="8" w:name="_Toc27229526"/>
      <w:r w:rsidRPr="00BD3FCA">
        <w:rPr>
          <w:color w:val="0070C0"/>
          <w:sz w:val="40"/>
          <w:szCs w:val="40"/>
        </w:rPr>
        <w:t>Documentation</w:t>
      </w:r>
      <w:bookmarkEnd w:id="8"/>
    </w:p>
    <w:p w14:paraId="007D4335" w14:textId="77777777" w:rsidR="00171630" w:rsidRPr="00171630" w:rsidRDefault="00171630" w:rsidP="00171630"/>
    <w:p w14:paraId="65772AA4" w14:textId="0A8871D9" w:rsidR="00E43EB8" w:rsidRDefault="00E43EB8" w:rsidP="00E43EB8">
      <w:pPr>
        <w:rPr>
          <w:b w:val="0"/>
        </w:rPr>
      </w:pPr>
      <w:r>
        <w:rPr>
          <w:b w:val="0"/>
        </w:rPr>
        <w:t xml:space="preserve">Vous pouvez retrouver la </w:t>
      </w:r>
      <w:r w:rsidR="00BA76AE">
        <w:rPr>
          <w:b w:val="0"/>
        </w:rPr>
        <w:t>M</w:t>
      </w:r>
      <w:r>
        <w:rPr>
          <w:b w:val="0"/>
        </w:rPr>
        <w:t>ind</w:t>
      </w:r>
      <w:r w:rsidR="00BA76AE">
        <w:rPr>
          <w:b w:val="0"/>
        </w:rPr>
        <w:t>M</w:t>
      </w:r>
      <w:r>
        <w:rPr>
          <w:b w:val="0"/>
        </w:rPr>
        <w:t>ap du fonctionnement global de notre</w:t>
      </w:r>
      <w:r w:rsidR="00207F24">
        <w:rPr>
          <w:b w:val="0"/>
        </w:rPr>
        <w:t xml:space="preserve"> infrastructure </w:t>
      </w:r>
      <w:r>
        <w:rPr>
          <w:b w:val="0"/>
        </w:rPr>
        <w:t>Cobox serveur ci-dessous :</w:t>
      </w:r>
    </w:p>
    <w:p w14:paraId="0C20491B" w14:textId="77777777" w:rsidR="00E43EB8" w:rsidRDefault="00E43EB8" w:rsidP="00E43EB8">
      <w:pPr>
        <w:keepNext/>
      </w:pPr>
      <w:bookmarkStart w:id="9" w:name="_GoBack"/>
      <w:bookmarkEnd w:id="9"/>
      <w:r>
        <w:rPr>
          <w:noProof/>
          <w:lang w:eastAsia="fr-FR"/>
        </w:rPr>
        <w:drawing>
          <wp:inline distT="0" distB="0" distL="0" distR="0" wp14:anchorId="1014A0B4" wp14:editId="20D84988">
            <wp:extent cx="4667250" cy="3749063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252" cy="37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8DA" w14:textId="2A900C35" w:rsidR="00E43EB8" w:rsidRDefault="00E43EB8" w:rsidP="00E43EB8">
      <w:pPr>
        <w:pStyle w:val="Lgende"/>
        <w:jc w:val="center"/>
      </w:pPr>
      <w:r>
        <w:t xml:space="preserve">Figure </w:t>
      </w:r>
      <w:fldSimple w:instr=" SEQ Figure \* ARABIC ">
        <w:r w:rsidR="00F20EE7">
          <w:rPr>
            <w:noProof/>
          </w:rPr>
          <w:t>2</w:t>
        </w:r>
      </w:fldSimple>
      <w:r>
        <w:t xml:space="preserve"> : Synoptique de fonctionnement</w:t>
      </w:r>
    </w:p>
    <w:p w14:paraId="759607B0" w14:textId="52ECA276" w:rsidR="009B5698" w:rsidRDefault="009B5698" w:rsidP="009B5698"/>
    <w:p w14:paraId="5B215BA9" w14:textId="7EA93435" w:rsidR="009B5698" w:rsidRDefault="009B5698">
      <w:pPr>
        <w:spacing w:after="160" w:line="259" w:lineRule="auto"/>
      </w:pPr>
      <w:r>
        <w:br w:type="page"/>
      </w:r>
    </w:p>
    <w:p w14:paraId="0C8E2539" w14:textId="0320A77B" w:rsidR="00C60FA7" w:rsidRDefault="00C60FA7" w:rsidP="00C60FA7">
      <w:pPr>
        <w:pStyle w:val="Titre3"/>
      </w:pPr>
      <w:bookmarkStart w:id="10" w:name="_Toc27229529"/>
      <w:r>
        <w:lastRenderedPageBreak/>
        <w:t>2.2.2. Indicateurs</w:t>
      </w:r>
      <w:bookmarkEnd w:id="10"/>
    </w:p>
    <w:p w14:paraId="16C5D34E" w14:textId="1361359D" w:rsidR="00C60FA7" w:rsidRDefault="00C60FA7" w:rsidP="00C60FA7"/>
    <w:p w14:paraId="1A82C9DC" w14:textId="27F20B89" w:rsidR="00C60FA7" w:rsidRDefault="00C60FA7" w:rsidP="00C60FA7">
      <w:r>
        <w:rPr>
          <w:noProof/>
          <w:lang w:eastAsia="fr-FR"/>
        </w:rPr>
        <w:drawing>
          <wp:inline distT="0" distB="0" distL="0" distR="0" wp14:anchorId="6CF5223F" wp14:editId="1A7F9490">
            <wp:extent cx="5486400" cy="3200400"/>
            <wp:effectExtent l="0" t="0" r="0" b="0"/>
            <wp:docPr id="11" name="Graphique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C60FA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3509A" w14:textId="77777777" w:rsidR="0057621B" w:rsidRDefault="0057621B">
      <w:pPr>
        <w:spacing w:line="240" w:lineRule="auto"/>
      </w:pPr>
      <w:r>
        <w:separator/>
      </w:r>
    </w:p>
  </w:endnote>
  <w:endnote w:type="continuationSeparator" w:id="0">
    <w:p w14:paraId="70A06078" w14:textId="77777777" w:rsidR="0057621B" w:rsidRDefault="005762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57621B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EC6D6" w14:textId="77777777" w:rsidR="0057621B" w:rsidRDefault="0057621B">
      <w:pPr>
        <w:spacing w:line="240" w:lineRule="auto"/>
      </w:pPr>
      <w:r>
        <w:separator/>
      </w:r>
    </w:p>
  </w:footnote>
  <w:footnote w:type="continuationSeparator" w:id="0">
    <w:p w14:paraId="749580B2" w14:textId="77777777" w:rsidR="0057621B" w:rsidRDefault="005762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5D8876F3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D57FEE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10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1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5D8876F3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D57FEE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10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2ADA3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32F24"/>
    <w:rsid w:val="000559F7"/>
    <w:rsid w:val="00067C92"/>
    <w:rsid w:val="00085069"/>
    <w:rsid w:val="00136006"/>
    <w:rsid w:val="001449EC"/>
    <w:rsid w:val="00146CD2"/>
    <w:rsid w:val="001474B6"/>
    <w:rsid w:val="00152CB4"/>
    <w:rsid w:val="001670A7"/>
    <w:rsid w:val="00171630"/>
    <w:rsid w:val="00190693"/>
    <w:rsid w:val="001B327C"/>
    <w:rsid w:val="001B361F"/>
    <w:rsid w:val="001B5F01"/>
    <w:rsid w:val="001D10D5"/>
    <w:rsid w:val="001D1A91"/>
    <w:rsid w:val="001E3C73"/>
    <w:rsid w:val="001F0AF0"/>
    <w:rsid w:val="001F564F"/>
    <w:rsid w:val="00207F24"/>
    <w:rsid w:val="002178B9"/>
    <w:rsid w:val="00226F11"/>
    <w:rsid w:val="00231967"/>
    <w:rsid w:val="00253959"/>
    <w:rsid w:val="00291712"/>
    <w:rsid w:val="002A53DC"/>
    <w:rsid w:val="002E0194"/>
    <w:rsid w:val="00302C17"/>
    <w:rsid w:val="00303EF8"/>
    <w:rsid w:val="00344B50"/>
    <w:rsid w:val="003620E2"/>
    <w:rsid w:val="0039471E"/>
    <w:rsid w:val="003C5C71"/>
    <w:rsid w:val="003E0096"/>
    <w:rsid w:val="003F5051"/>
    <w:rsid w:val="00400299"/>
    <w:rsid w:val="00407998"/>
    <w:rsid w:val="004154E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42A5E"/>
    <w:rsid w:val="0055035B"/>
    <w:rsid w:val="00554E75"/>
    <w:rsid w:val="005561B3"/>
    <w:rsid w:val="0055770D"/>
    <w:rsid w:val="0057621B"/>
    <w:rsid w:val="00577EF1"/>
    <w:rsid w:val="005929F1"/>
    <w:rsid w:val="0059737A"/>
    <w:rsid w:val="005B572E"/>
    <w:rsid w:val="005C3643"/>
    <w:rsid w:val="005C673C"/>
    <w:rsid w:val="005D6D41"/>
    <w:rsid w:val="006140E9"/>
    <w:rsid w:val="0068500D"/>
    <w:rsid w:val="00685546"/>
    <w:rsid w:val="006A731D"/>
    <w:rsid w:val="006C13FB"/>
    <w:rsid w:val="006F5D8C"/>
    <w:rsid w:val="00703470"/>
    <w:rsid w:val="007057F4"/>
    <w:rsid w:val="00705D58"/>
    <w:rsid w:val="007417B3"/>
    <w:rsid w:val="00742102"/>
    <w:rsid w:val="007466ED"/>
    <w:rsid w:val="00750AC4"/>
    <w:rsid w:val="00757338"/>
    <w:rsid w:val="00773B66"/>
    <w:rsid w:val="007A0E7E"/>
    <w:rsid w:val="007C7473"/>
    <w:rsid w:val="007D26F1"/>
    <w:rsid w:val="007E0912"/>
    <w:rsid w:val="007E1D98"/>
    <w:rsid w:val="007E5499"/>
    <w:rsid w:val="007E5DC4"/>
    <w:rsid w:val="00806C22"/>
    <w:rsid w:val="00814E71"/>
    <w:rsid w:val="008253A5"/>
    <w:rsid w:val="008417CE"/>
    <w:rsid w:val="0084277E"/>
    <w:rsid w:val="00844B64"/>
    <w:rsid w:val="00890930"/>
    <w:rsid w:val="008A3C95"/>
    <w:rsid w:val="008B11C2"/>
    <w:rsid w:val="008C386D"/>
    <w:rsid w:val="008C5106"/>
    <w:rsid w:val="008D5829"/>
    <w:rsid w:val="00910BC5"/>
    <w:rsid w:val="009359CF"/>
    <w:rsid w:val="00937718"/>
    <w:rsid w:val="00946F55"/>
    <w:rsid w:val="00965BD5"/>
    <w:rsid w:val="009875C8"/>
    <w:rsid w:val="00991D08"/>
    <w:rsid w:val="009B5698"/>
    <w:rsid w:val="009B5B26"/>
    <w:rsid w:val="009C27CC"/>
    <w:rsid w:val="009C590E"/>
    <w:rsid w:val="009D23DC"/>
    <w:rsid w:val="00A11318"/>
    <w:rsid w:val="00A33988"/>
    <w:rsid w:val="00A63DE6"/>
    <w:rsid w:val="00A840B7"/>
    <w:rsid w:val="00A913F0"/>
    <w:rsid w:val="00AB218D"/>
    <w:rsid w:val="00AF4CBC"/>
    <w:rsid w:val="00B00CF7"/>
    <w:rsid w:val="00B0688D"/>
    <w:rsid w:val="00B40525"/>
    <w:rsid w:val="00B41D82"/>
    <w:rsid w:val="00B67D22"/>
    <w:rsid w:val="00B73A41"/>
    <w:rsid w:val="00B84FAE"/>
    <w:rsid w:val="00B90346"/>
    <w:rsid w:val="00BA12E9"/>
    <w:rsid w:val="00BA76AE"/>
    <w:rsid w:val="00BB6CAC"/>
    <w:rsid w:val="00BD3FCA"/>
    <w:rsid w:val="00BE0C74"/>
    <w:rsid w:val="00BE5196"/>
    <w:rsid w:val="00BE71E2"/>
    <w:rsid w:val="00BE7253"/>
    <w:rsid w:val="00C60FA7"/>
    <w:rsid w:val="00C7678D"/>
    <w:rsid w:val="00C85067"/>
    <w:rsid w:val="00C94A04"/>
    <w:rsid w:val="00C95D18"/>
    <w:rsid w:val="00CA16E0"/>
    <w:rsid w:val="00CE0BC9"/>
    <w:rsid w:val="00CE5A2F"/>
    <w:rsid w:val="00D2045C"/>
    <w:rsid w:val="00D5235B"/>
    <w:rsid w:val="00D540AF"/>
    <w:rsid w:val="00D57FEE"/>
    <w:rsid w:val="00D6093C"/>
    <w:rsid w:val="00D638C1"/>
    <w:rsid w:val="00D65DA8"/>
    <w:rsid w:val="00D67E2A"/>
    <w:rsid w:val="00D73D44"/>
    <w:rsid w:val="00D76820"/>
    <w:rsid w:val="00D967AC"/>
    <w:rsid w:val="00DA0B99"/>
    <w:rsid w:val="00DC213A"/>
    <w:rsid w:val="00DC4507"/>
    <w:rsid w:val="00DF783A"/>
    <w:rsid w:val="00E43EB8"/>
    <w:rsid w:val="00E50A4D"/>
    <w:rsid w:val="00E611DE"/>
    <w:rsid w:val="00E709E4"/>
    <w:rsid w:val="00E710F0"/>
    <w:rsid w:val="00E758BC"/>
    <w:rsid w:val="00E95AFE"/>
    <w:rsid w:val="00EB1244"/>
    <w:rsid w:val="00ED3756"/>
    <w:rsid w:val="00EE7721"/>
    <w:rsid w:val="00F02789"/>
    <w:rsid w:val="00F20EE7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A11318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Indicateur</a:t>
            </a:r>
            <a:r>
              <a:rPr lang="fr-FR" baseline="0"/>
              <a:t> de confiance projet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Série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Feuil1!$A$2:$A$5</c:f>
              <c:strCache>
                <c:ptCount val="4"/>
                <c:pt idx="0">
                  <c:v>1ère itération</c:v>
                </c:pt>
                <c:pt idx="1">
                  <c:v>2nd itération</c:v>
                </c:pt>
                <c:pt idx="2">
                  <c:v>3ème itération</c:v>
                </c:pt>
                <c:pt idx="3">
                  <c:v>4ème itération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85</c:v>
                </c:pt>
                <c:pt idx="1">
                  <c:v>85</c:v>
                </c:pt>
                <c:pt idx="2">
                  <c:v>81</c:v>
                </c:pt>
                <c:pt idx="3">
                  <c:v>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CF-4C96-B6AF-5FE32920A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2426656"/>
        <c:axId val="1332415424"/>
      </c:lineChart>
      <c:catAx>
        <c:axId val="133242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15424"/>
        <c:crosses val="autoZero"/>
        <c:auto val="1"/>
        <c:lblAlgn val="ctr"/>
        <c:lblOffset val="100"/>
        <c:noMultiLvlLbl val="0"/>
      </c:catAx>
      <c:valAx>
        <c:axId val="133241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2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2C0515"/>
    <w:rsid w:val="003F20BD"/>
    <w:rsid w:val="004808B0"/>
    <w:rsid w:val="00553CFD"/>
    <w:rsid w:val="0065303D"/>
    <w:rsid w:val="00725C06"/>
    <w:rsid w:val="00923D4E"/>
    <w:rsid w:val="009B40CA"/>
    <w:rsid w:val="00E6594C"/>
    <w:rsid w:val="00F5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ED5B2A-BAB7-4EBA-B550-C83A370AE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553</TotalTime>
  <Pages>1</Pages>
  <Words>706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56</cp:revision>
  <cp:lastPrinted>2019-12-14T14:40:00Z</cp:lastPrinted>
  <dcterms:created xsi:type="dcterms:W3CDTF">2019-11-30T09:34:00Z</dcterms:created>
  <dcterms:modified xsi:type="dcterms:W3CDTF">2019-12-14T14:41:00Z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